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B243BF">
      <w:pPr>
        <w:pStyle w:val="Prrafodelista"/>
        <w:numPr>
          <w:ilvl w:val="0"/>
          <w:numId w:val="4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B243BF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1758DA37" w14:textId="2135112E" w:rsidR="00DF18AE" w:rsidRPr="00DF18AE" w:rsidRDefault="00B53D0D" w:rsidP="00073D28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DF18AE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DF18AE">
        <w:rPr>
          <w:rFonts w:ascii="Calibri" w:hAnsi="Calibri" w:cs="Calibri"/>
          <w:sz w:val="24"/>
          <w:szCs w:val="24"/>
        </w:rPr>
        <w:t xml:space="preserve">Formativo </w:t>
      </w:r>
      <w:r w:rsidR="24891A0C" w:rsidRPr="00DF18AE">
        <w:rPr>
          <w:rFonts w:ascii="Calibri" w:hAnsi="Calibri" w:cs="Calibri"/>
          <w:sz w:val="24"/>
          <w:szCs w:val="24"/>
        </w:rPr>
        <w:t>(si</w:t>
      </w:r>
      <w:r w:rsidRPr="00DF18AE">
        <w:rPr>
          <w:rFonts w:ascii="Calibri" w:hAnsi="Calibri" w:cs="Calibri"/>
          <w:sz w:val="24"/>
          <w:szCs w:val="24"/>
        </w:rPr>
        <w:t xml:space="preserve"> </w:t>
      </w:r>
      <w:r w:rsidR="00F51763" w:rsidRPr="00DF18AE">
        <w:rPr>
          <w:rFonts w:ascii="Calibri" w:hAnsi="Calibri" w:cs="Calibri"/>
          <w:sz w:val="24"/>
          <w:szCs w:val="24"/>
        </w:rPr>
        <w:t>aplica</w:t>
      </w:r>
      <w:r w:rsidRPr="00DF18AE">
        <w:rPr>
          <w:rFonts w:ascii="Calibri" w:hAnsi="Calibri" w:cs="Calibri"/>
          <w:sz w:val="24"/>
          <w:szCs w:val="24"/>
        </w:rPr>
        <w:t>)</w:t>
      </w:r>
      <w:r w:rsidR="00F51763" w:rsidRPr="00DF18AE">
        <w:rPr>
          <w:rFonts w:ascii="Calibri" w:hAnsi="Calibri" w:cs="Calibri"/>
          <w:sz w:val="24"/>
          <w:szCs w:val="24"/>
        </w:rPr>
        <w:t>:</w:t>
      </w:r>
      <w:r w:rsidR="00F75B05" w:rsidRPr="00DF18AE">
        <w:rPr>
          <w:rFonts w:ascii="Calibri" w:hAnsi="Calibri" w:cs="Calibri"/>
          <w:sz w:val="24"/>
          <w:szCs w:val="24"/>
        </w:rPr>
        <w:t xml:space="preserve"> </w:t>
      </w:r>
      <w:r w:rsidR="00DF18AE" w:rsidRPr="00DF18AE">
        <w:rPr>
          <w:rFonts w:ascii="Arial" w:hAnsi="Arial" w:cs="Arial"/>
          <w:b/>
          <w:bCs/>
          <w:sz w:val="20"/>
          <w:szCs w:val="20"/>
        </w:rPr>
        <w:t xml:space="preserve">CONSTRUCCION DE SOFTWARE INTEGRADOR DE TECNOLOGÍAS ORIENTADAS A SERVICIOS PARA SEIS (6) MYPYMES DE IBAGUE </w:t>
      </w:r>
      <w:r w:rsidR="00DF18AE">
        <w:rPr>
          <w:rFonts w:ascii="Arial" w:hAnsi="Arial" w:cs="Arial"/>
          <w:b/>
          <w:bCs/>
          <w:sz w:val="20"/>
          <w:szCs w:val="20"/>
        </w:rPr>
        <w:t>–</w:t>
      </w:r>
      <w:r w:rsidR="00DF18AE" w:rsidRPr="00DF18AE">
        <w:rPr>
          <w:rFonts w:ascii="Arial" w:hAnsi="Arial" w:cs="Arial"/>
          <w:b/>
          <w:bCs/>
          <w:sz w:val="20"/>
          <w:szCs w:val="20"/>
        </w:rPr>
        <w:t xml:space="preserve"> TOLIMA</w:t>
      </w:r>
    </w:p>
    <w:p w14:paraId="63058BFC" w14:textId="2A68F3AC" w:rsidR="00B53D0D" w:rsidRPr="00DF18AE" w:rsidRDefault="00B53D0D" w:rsidP="00073D28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DF18AE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DF18AE">
        <w:rPr>
          <w:rFonts w:ascii="Calibri" w:hAnsi="Calibri" w:cs="Calibri"/>
          <w:sz w:val="24"/>
          <w:szCs w:val="24"/>
        </w:rPr>
        <w:t>(si</w:t>
      </w:r>
      <w:r w:rsidRPr="00DF18AE">
        <w:rPr>
          <w:rFonts w:ascii="Calibri" w:hAnsi="Calibri" w:cs="Calibri"/>
          <w:sz w:val="24"/>
          <w:szCs w:val="24"/>
        </w:rPr>
        <w:t xml:space="preserve"> </w:t>
      </w:r>
      <w:r w:rsidR="00F51763" w:rsidRPr="00DF18AE">
        <w:rPr>
          <w:rFonts w:ascii="Calibri" w:hAnsi="Calibri" w:cs="Calibri"/>
          <w:sz w:val="24"/>
          <w:szCs w:val="24"/>
        </w:rPr>
        <w:t>aplica</w:t>
      </w:r>
      <w:r w:rsidRPr="00DF18AE">
        <w:rPr>
          <w:rFonts w:ascii="Calibri" w:hAnsi="Calibri" w:cs="Calibri"/>
          <w:sz w:val="24"/>
          <w:szCs w:val="24"/>
        </w:rPr>
        <w:t>)</w:t>
      </w:r>
      <w:r w:rsidR="00F51763" w:rsidRPr="00DF18AE">
        <w:rPr>
          <w:rFonts w:ascii="Calibri" w:hAnsi="Calibri" w:cs="Calibri"/>
          <w:sz w:val="24"/>
          <w:szCs w:val="24"/>
        </w:rPr>
        <w:t>:</w:t>
      </w:r>
      <w:r w:rsidR="00F75B05" w:rsidRPr="00DF18A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DF18AE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B243BF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B243BF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B243BF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64154384" w:rsidR="00F51763" w:rsidRDefault="00B53D0D" w:rsidP="00B243BF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1DA46D31" w14:textId="77777777" w:rsidR="00CE69A9" w:rsidRPr="009448E8" w:rsidRDefault="00CE69A9" w:rsidP="009448E8">
      <w:pPr>
        <w:spacing w:after="0" w:line="240" w:lineRule="auto"/>
        <w:rPr>
          <w:rFonts w:eastAsiaTheme="minorHAnsi" w:cs="Calibri"/>
          <w:sz w:val="24"/>
          <w:szCs w:val="24"/>
        </w:rPr>
      </w:pPr>
    </w:p>
    <w:p w14:paraId="16B2010F" w14:textId="77777777" w:rsidR="00F75B05" w:rsidRPr="00F75B05" w:rsidRDefault="00F75B05" w:rsidP="00F75B05">
      <w:pPr>
        <w:spacing w:after="0" w:line="360" w:lineRule="auto"/>
        <w:ind w:left="360"/>
        <w:jc w:val="both"/>
        <w:rPr>
          <w:rFonts w:cs="Calibri"/>
          <w:sz w:val="24"/>
          <w:szCs w:val="24"/>
        </w:rPr>
      </w:pPr>
      <w:r w:rsidRPr="00F75B05">
        <w:rPr>
          <w:rFonts w:cs="Calibri"/>
          <w:sz w:val="24"/>
          <w:szCs w:val="24"/>
        </w:rPr>
        <w:t>El desarrollo de algoritmos es una habilidad fundamental en la programación, ya que permite estructurar soluciones a problemas de manera lógica y eficiente. Esta guía de aprendizaje está diseñada para que los estudiantes apropien los conceptos esenciales de los algoritmos formales e informales, sentando así las bases para la programación estructurada.</w:t>
      </w:r>
    </w:p>
    <w:p w14:paraId="45DF6C3F" w14:textId="1E73A918" w:rsidR="00F75B05" w:rsidRPr="00F75B05" w:rsidRDefault="00F75B05" w:rsidP="00F75B05">
      <w:pPr>
        <w:spacing w:after="0" w:line="360" w:lineRule="auto"/>
        <w:ind w:left="360"/>
        <w:jc w:val="both"/>
        <w:rPr>
          <w:rFonts w:cs="Calibri"/>
          <w:sz w:val="24"/>
          <w:szCs w:val="24"/>
        </w:rPr>
      </w:pPr>
      <w:r w:rsidRPr="00F75B05">
        <w:rPr>
          <w:rFonts w:cs="Calibri"/>
          <w:sz w:val="24"/>
          <w:szCs w:val="24"/>
        </w:rPr>
        <w:t xml:space="preserve">A través </w:t>
      </w:r>
      <w:r>
        <w:rPr>
          <w:rFonts w:cs="Calibri"/>
          <w:sz w:val="24"/>
          <w:szCs w:val="24"/>
        </w:rPr>
        <w:t>las actividades de</w:t>
      </w:r>
      <w:r w:rsidRPr="00F75B05">
        <w:rPr>
          <w:rFonts w:cs="Calibri"/>
          <w:sz w:val="24"/>
          <w:szCs w:val="24"/>
        </w:rPr>
        <w:t xml:space="preserve"> esta </w:t>
      </w:r>
      <w:r>
        <w:rPr>
          <w:rFonts w:cs="Calibri"/>
          <w:sz w:val="24"/>
          <w:szCs w:val="24"/>
        </w:rPr>
        <w:t>guía</w:t>
      </w:r>
      <w:r w:rsidRPr="00F75B05">
        <w:rPr>
          <w:rFonts w:cs="Calibri"/>
          <w:sz w:val="24"/>
          <w:szCs w:val="24"/>
        </w:rPr>
        <w:t>, se explorarán los principios fundamentales del pensamiento algorítmico, la representación de soluciones mediante pseudocódigo, y la importancia de la secuencialidad, la selección y la iteración en la construcción de programas.</w:t>
      </w:r>
    </w:p>
    <w:p w14:paraId="414C0501" w14:textId="19095942" w:rsidR="00F51763" w:rsidRPr="009448E8" w:rsidRDefault="00F51763" w:rsidP="00B243BF">
      <w:pPr>
        <w:pStyle w:val="Prrafodelista"/>
        <w:numPr>
          <w:ilvl w:val="0"/>
          <w:numId w:val="3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9448E8">
        <w:rPr>
          <w:rFonts w:cs="Calibri"/>
          <w:sz w:val="24"/>
          <w:szCs w:val="24"/>
          <w:lang w:val="es-MX"/>
        </w:rPr>
        <w:br w:type="page"/>
      </w:r>
    </w:p>
    <w:p w14:paraId="04DB577D" w14:textId="77777777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7D9E4CD0" w14:textId="11E4F8B1" w:rsidR="00172F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 xml:space="preserve">Actividades de </w:t>
      </w:r>
      <w:r w:rsidR="00A326E9">
        <w:rPr>
          <w:rFonts w:cs="Calibri"/>
          <w:b/>
          <w:bCs/>
          <w:sz w:val="24"/>
          <w:szCs w:val="24"/>
          <w:lang w:val="es-MX"/>
        </w:rPr>
        <w:t>apropiación del conocimiento</w:t>
      </w:r>
    </w:p>
    <w:p w14:paraId="7C35696D" w14:textId="0A667636" w:rsidR="007A2E0B" w:rsidRPr="00A326E9" w:rsidRDefault="007A2E0B" w:rsidP="007A2E0B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b/>
          <w:bCs/>
        </w:rPr>
      </w:pPr>
      <w:r w:rsidRPr="00A326E9">
        <w:rPr>
          <w:b/>
          <w:bCs/>
        </w:rPr>
        <w:t>Fase 1 – De lo cotidiano a lo algorítmico</w:t>
      </w:r>
    </w:p>
    <w:p w14:paraId="4B4909A5" w14:textId="1A7E3912" w:rsidR="007A2E0B" w:rsidRPr="007A2E0B" w:rsidRDefault="007A2E0B" w:rsidP="007A2E0B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t>Describe</w:t>
      </w:r>
      <w:r w:rsidRPr="007A2E0B">
        <w:rPr>
          <w:rFonts w:eastAsia="Times New Roman" w:cs="Calibri"/>
          <w:sz w:val="24"/>
          <w:szCs w:val="24"/>
          <w:lang w:eastAsia="es-CO"/>
        </w:rPr>
        <w:t xml:space="preserve">, en lenguaje natural, </w:t>
      </w:r>
      <w:r>
        <w:rPr>
          <w:rFonts w:eastAsia="Times New Roman" w:cs="Calibri"/>
          <w:sz w:val="24"/>
          <w:szCs w:val="24"/>
          <w:lang w:eastAsia="es-CO"/>
        </w:rPr>
        <w:t xml:space="preserve">los siguientes </w:t>
      </w:r>
      <w:r w:rsidRPr="007A2E0B">
        <w:rPr>
          <w:rFonts w:eastAsia="Times New Roman" w:cs="Calibri"/>
          <w:sz w:val="24"/>
          <w:szCs w:val="24"/>
          <w:lang w:eastAsia="es-CO"/>
        </w:rPr>
        <w:t>procesos:</w:t>
      </w:r>
    </w:p>
    <w:p w14:paraId="4C03DDCD" w14:textId="77777777" w:rsidR="007A2E0B" w:rsidRPr="007A2E0B" w:rsidRDefault="007A2E0B" w:rsidP="00B24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r w:rsidRPr="007A2E0B">
        <w:rPr>
          <w:rFonts w:eastAsia="Times New Roman" w:cs="Calibri"/>
          <w:sz w:val="24"/>
          <w:szCs w:val="24"/>
          <w:lang w:eastAsia="es-CO"/>
        </w:rPr>
        <w:t>Preparar un café</w:t>
      </w:r>
    </w:p>
    <w:p w14:paraId="4B60D9AA" w14:textId="77777777" w:rsidR="007A2E0B" w:rsidRPr="007A2E0B" w:rsidRDefault="007A2E0B" w:rsidP="00B24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r w:rsidRPr="007A2E0B">
        <w:rPr>
          <w:rFonts w:eastAsia="Times New Roman" w:cs="Calibri"/>
          <w:sz w:val="24"/>
          <w:szCs w:val="24"/>
          <w:lang w:eastAsia="es-CO"/>
        </w:rPr>
        <w:t>Ingresar a una clase virtual</w:t>
      </w:r>
    </w:p>
    <w:p w14:paraId="5D8B2094" w14:textId="77777777" w:rsidR="007A2E0B" w:rsidRPr="007A2E0B" w:rsidRDefault="007A2E0B" w:rsidP="00B24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r w:rsidRPr="007A2E0B">
        <w:rPr>
          <w:rFonts w:eastAsia="Times New Roman" w:cs="Calibri"/>
          <w:sz w:val="24"/>
          <w:szCs w:val="24"/>
          <w:lang w:eastAsia="es-CO"/>
        </w:rPr>
        <w:t>Solicitar un permiso académico</w:t>
      </w:r>
    </w:p>
    <w:p w14:paraId="3D6DB518" w14:textId="77777777" w:rsidR="007A2E0B" w:rsidRPr="007A2E0B" w:rsidRDefault="007A2E0B" w:rsidP="00B24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r w:rsidRPr="007A2E0B">
        <w:rPr>
          <w:rFonts w:eastAsia="Times New Roman" w:cs="Calibri"/>
          <w:sz w:val="24"/>
          <w:szCs w:val="24"/>
          <w:lang w:eastAsia="es-CO"/>
        </w:rPr>
        <w:t>Enviar un correo formal</w:t>
      </w:r>
    </w:p>
    <w:p w14:paraId="34C91FB4" w14:textId="5CB0E4AE" w:rsidR="007A2E0B" w:rsidRPr="007A2E0B" w:rsidRDefault="007A2E0B" w:rsidP="007A2E0B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r>
        <w:rPr>
          <w:rFonts w:ascii="Segoe UI Emoji" w:eastAsia="Times New Roman" w:hAnsi="Segoe UI Emoji" w:cs="Segoe UI Emoji"/>
          <w:sz w:val="24"/>
          <w:szCs w:val="24"/>
          <w:lang w:eastAsia="es-CO"/>
        </w:rPr>
        <w:t>Analiza</w:t>
      </w:r>
    </w:p>
    <w:p w14:paraId="22D208E5" w14:textId="77777777" w:rsidR="007A2E0B" w:rsidRPr="007A2E0B" w:rsidRDefault="007A2E0B" w:rsidP="00B24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r w:rsidRPr="007A2E0B">
        <w:rPr>
          <w:rFonts w:eastAsia="Times New Roman" w:cs="Calibri"/>
          <w:sz w:val="24"/>
          <w:szCs w:val="24"/>
          <w:lang w:eastAsia="es-CO"/>
        </w:rPr>
        <w:t>¿Qué pasa si falta un paso?</w:t>
      </w:r>
    </w:p>
    <w:p w14:paraId="6EABFE1F" w14:textId="77777777" w:rsidR="007A2E0B" w:rsidRPr="007A2E0B" w:rsidRDefault="007A2E0B" w:rsidP="00B24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r w:rsidRPr="007A2E0B">
        <w:rPr>
          <w:rFonts w:eastAsia="Times New Roman" w:cs="Calibri"/>
          <w:sz w:val="24"/>
          <w:szCs w:val="24"/>
          <w:lang w:eastAsia="es-CO"/>
        </w:rPr>
        <w:t>¿Qué pasa si el orden cambia?</w:t>
      </w:r>
    </w:p>
    <w:p w14:paraId="5740EFA9" w14:textId="33442646" w:rsidR="007A2E0B" w:rsidRDefault="007A2E0B" w:rsidP="00B24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r w:rsidRPr="007A2E0B">
        <w:rPr>
          <w:rFonts w:eastAsia="Times New Roman" w:cs="Calibri"/>
          <w:sz w:val="24"/>
          <w:szCs w:val="24"/>
          <w:lang w:eastAsia="es-CO"/>
        </w:rPr>
        <w:t>¿Qué ocurre si hay una excepción?</w:t>
      </w:r>
    </w:p>
    <w:p w14:paraId="587D274A" w14:textId="13FE5C31" w:rsidR="00640EE8" w:rsidRDefault="00640EE8" w:rsidP="00640EE8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t xml:space="preserve">Nota: </w:t>
      </w:r>
      <w:r>
        <w:t>Cuando un proceso no es claro, no es reproducible ni automatizable.</w:t>
      </w:r>
    </w:p>
    <w:p w14:paraId="311CC61B" w14:textId="77777777" w:rsidR="00A326E9" w:rsidRPr="00A326E9" w:rsidRDefault="00A326E9" w:rsidP="00A326E9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b/>
          <w:bCs/>
          <w:sz w:val="36"/>
          <w:szCs w:val="36"/>
          <w:lang w:eastAsia="es-CO"/>
        </w:rPr>
      </w:pPr>
      <w:r w:rsidRPr="00A326E9">
        <w:rPr>
          <w:b/>
          <w:bCs/>
        </w:rPr>
        <w:t>Fase 2 – Identificando la estructura oculta</w:t>
      </w:r>
    </w:p>
    <w:p w14:paraId="37E8B813" w14:textId="77777777" w:rsidR="00A326E9" w:rsidRDefault="00A326E9" w:rsidP="00A326E9">
      <w:r>
        <w:t>Objetivo</w:t>
      </w:r>
    </w:p>
    <w:p w14:paraId="75EA8891" w14:textId="77777777" w:rsidR="00A326E9" w:rsidRDefault="00A326E9" w:rsidP="00A326E9">
      <w:pPr>
        <w:pStyle w:val="NormalWeb"/>
      </w:pPr>
      <w:r>
        <w:t xml:space="preserve">Reconocer las </w:t>
      </w:r>
      <w:r>
        <w:rPr>
          <w:rStyle w:val="Textoennegrita"/>
        </w:rPr>
        <w:t>estructuras algorítmicas universales</w:t>
      </w:r>
      <w:r>
        <w:t>.</w:t>
      </w:r>
    </w:p>
    <w:p w14:paraId="4F31C34C" w14:textId="77777777" w:rsidR="00A326E9" w:rsidRDefault="00A326E9" w:rsidP="00B243BF">
      <w:pPr>
        <w:pStyle w:val="NormalWeb"/>
        <w:numPr>
          <w:ilvl w:val="0"/>
          <w:numId w:val="7"/>
        </w:numPr>
      </w:pPr>
      <w:r>
        <w:rPr>
          <w:rStyle w:val="Textoennegrita"/>
        </w:rPr>
        <w:t>Secuencia</w:t>
      </w:r>
      <w:r>
        <w:t>: pasos en orden</w:t>
      </w:r>
    </w:p>
    <w:p w14:paraId="431E2B4D" w14:textId="77777777" w:rsidR="00A326E9" w:rsidRDefault="00A326E9" w:rsidP="00B243BF">
      <w:pPr>
        <w:pStyle w:val="NormalWeb"/>
        <w:numPr>
          <w:ilvl w:val="0"/>
          <w:numId w:val="7"/>
        </w:numPr>
      </w:pPr>
      <w:r>
        <w:rPr>
          <w:rStyle w:val="Textoennegrita"/>
        </w:rPr>
        <w:t>Decisión</w:t>
      </w:r>
      <w:r>
        <w:t>: si / entonces / si no</w:t>
      </w:r>
    </w:p>
    <w:p w14:paraId="77700A00" w14:textId="77777777" w:rsidR="00A326E9" w:rsidRDefault="00A326E9" w:rsidP="00B243BF">
      <w:pPr>
        <w:pStyle w:val="NormalWeb"/>
        <w:numPr>
          <w:ilvl w:val="0"/>
          <w:numId w:val="7"/>
        </w:numPr>
      </w:pPr>
      <w:r>
        <w:rPr>
          <w:rStyle w:val="Textoennegrita"/>
        </w:rPr>
        <w:t>Repetición</w:t>
      </w:r>
      <w:r>
        <w:t>: mientras / hasta que</w:t>
      </w:r>
    </w:p>
    <w:p w14:paraId="203CAAD2" w14:textId="18255886" w:rsidR="00A326E9" w:rsidRDefault="00A326E9" w:rsidP="00B243BF">
      <w:pPr>
        <w:pStyle w:val="NormalWeb"/>
        <w:numPr>
          <w:ilvl w:val="0"/>
          <w:numId w:val="7"/>
        </w:numPr>
      </w:pPr>
      <w:r>
        <w:rPr>
          <w:rStyle w:val="Textoennegrita"/>
        </w:rPr>
        <w:t>Entrada / salida</w:t>
      </w:r>
      <w:r>
        <w:t>: información que entra y resultado que sale</w:t>
      </w:r>
    </w:p>
    <w:p w14:paraId="067A68F4" w14:textId="77777777" w:rsidR="00A326E9" w:rsidRDefault="00A326E9" w:rsidP="00A326E9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b/>
          <w:bCs/>
        </w:rPr>
      </w:pPr>
      <w:r w:rsidRPr="00A326E9">
        <w:rPr>
          <w:b/>
          <w:bCs/>
        </w:rPr>
        <w:t>Actividad práctica</w:t>
      </w:r>
    </w:p>
    <w:p w14:paraId="6AA215CF" w14:textId="77777777" w:rsidR="00A326E9" w:rsidRDefault="00A326E9" w:rsidP="00A326E9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Style w:val="Textoennegrita"/>
          <w:rFonts w:cs="Calibri"/>
        </w:rPr>
      </w:pPr>
      <w:r w:rsidRPr="00A326E9">
        <w:rPr>
          <w:rStyle w:val="Textoennegrita"/>
          <w:rFonts w:cs="Calibri"/>
        </w:rPr>
        <w:t>Ejercicio 2 – Descomposición estructural</w:t>
      </w:r>
    </w:p>
    <w:p w14:paraId="785CE6B1" w14:textId="29A36DCB" w:rsidR="00A326E9" w:rsidRPr="00A326E9" w:rsidRDefault="00A326E9" w:rsidP="00A326E9">
      <w:pPr>
        <w:pStyle w:val="NormalWeb"/>
      </w:pPr>
      <w:r w:rsidRPr="00A326E9">
        <w:t xml:space="preserve">Toma uno de los procesos anteriores y </w:t>
      </w:r>
      <w:proofErr w:type="spellStart"/>
      <w:r w:rsidR="005564CA">
        <w:t>reescribelo</w:t>
      </w:r>
      <w:proofErr w:type="spellEnd"/>
      <w:r w:rsidR="005564CA">
        <w:t xml:space="preserve"> y responde:</w:t>
      </w:r>
    </w:p>
    <w:p w14:paraId="1F0AFE7A" w14:textId="77777777" w:rsidR="00A326E9" w:rsidRPr="00A326E9" w:rsidRDefault="00A326E9" w:rsidP="00B243B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326E9">
        <w:rPr>
          <w:rFonts w:ascii="Calibri" w:hAnsi="Calibri" w:cs="Calibri"/>
        </w:rPr>
        <w:t>¿Dónde hay decisiones?</w:t>
      </w:r>
    </w:p>
    <w:p w14:paraId="03D150A3" w14:textId="77777777" w:rsidR="00A326E9" w:rsidRPr="00A326E9" w:rsidRDefault="00A326E9" w:rsidP="00B243B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326E9">
        <w:rPr>
          <w:rFonts w:ascii="Calibri" w:hAnsi="Calibri" w:cs="Calibri"/>
        </w:rPr>
        <w:t>¿Dónde se repite algo?</w:t>
      </w:r>
    </w:p>
    <w:p w14:paraId="100F272E" w14:textId="77777777" w:rsidR="00A326E9" w:rsidRPr="00A326E9" w:rsidRDefault="00A326E9" w:rsidP="00B243B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326E9">
        <w:rPr>
          <w:rFonts w:ascii="Calibri" w:hAnsi="Calibri" w:cs="Calibri"/>
        </w:rPr>
        <w:t>¿Qué información es necesaria para iniciar?</w:t>
      </w:r>
    </w:p>
    <w:p w14:paraId="305EB866" w14:textId="02501F68" w:rsidR="00A326E9" w:rsidRDefault="00A326E9" w:rsidP="00045498">
      <w:pPr>
        <w:pStyle w:val="NormalWeb"/>
        <w:numPr>
          <w:ilvl w:val="0"/>
          <w:numId w:val="8"/>
        </w:numPr>
      </w:pPr>
      <w:r>
        <w:lastRenderedPageBreak/>
        <w:t>¿Qué resultado se espera?</w:t>
      </w:r>
    </w:p>
    <w:p w14:paraId="4C8F3A4E" w14:textId="77777777" w:rsidR="00B15F85" w:rsidRPr="00B15F85" w:rsidRDefault="00B15F85" w:rsidP="00B15F85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b/>
          <w:bCs/>
        </w:rPr>
      </w:pPr>
      <w:r w:rsidRPr="00B15F85">
        <w:rPr>
          <w:b/>
          <w:bCs/>
        </w:rPr>
        <w:t>Fase 3 – Paso a lo no informal (</w:t>
      </w:r>
      <w:proofErr w:type="spellStart"/>
      <w:r w:rsidRPr="00B15F85">
        <w:rPr>
          <w:b/>
          <w:bCs/>
        </w:rPr>
        <w:t>semiformalización</w:t>
      </w:r>
      <w:proofErr w:type="spellEnd"/>
      <w:r w:rsidRPr="00B15F85">
        <w:rPr>
          <w:b/>
          <w:bCs/>
        </w:rPr>
        <w:t>)</w:t>
      </w:r>
    </w:p>
    <w:p w14:paraId="4488E7A2" w14:textId="77777777" w:rsidR="00B15F85" w:rsidRDefault="00B15F85" w:rsidP="00B15F85">
      <w:pPr>
        <w:rPr>
          <w:b/>
          <w:bCs/>
        </w:rPr>
      </w:pPr>
      <w:r w:rsidRPr="00B15F85">
        <w:rPr>
          <w:b/>
          <w:bCs/>
        </w:rPr>
        <w:t>Objetivo</w:t>
      </w:r>
    </w:p>
    <w:p w14:paraId="38C2F062" w14:textId="282A065D" w:rsidR="00B15F85" w:rsidRDefault="00B15F85" w:rsidP="00B243BF">
      <w:pPr>
        <w:pStyle w:val="Prrafodelista"/>
        <w:numPr>
          <w:ilvl w:val="0"/>
          <w:numId w:val="9"/>
        </w:numPr>
      </w:pPr>
      <w:r>
        <w:t>Eliminar ambigüedades y mejorar precisión.</w:t>
      </w:r>
    </w:p>
    <w:p w14:paraId="6F42E052" w14:textId="4D763575" w:rsidR="006C1109" w:rsidRDefault="006C1109" w:rsidP="006C1109">
      <w:r>
        <w:t>Ejemplo: algoritmo de ingreso a una plataforma educativa</w:t>
      </w:r>
    </w:p>
    <w:p w14:paraId="6FD38F64" w14:textId="77777777" w:rsidR="006C1109" w:rsidRDefault="006C1109" w:rsidP="006C1109">
      <w:pPr>
        <w:shd w:val="clear" w:color="auto" w:fill="00FFFF"/>
        <w:spacing w:after="0" w:line="240" w:lineRule="auto"/>
      </w:pPr>
      <w:r>
        <w:t>Inicio</w:t>
      </w:r>
    </w:p>
    <w:p w14:paraId="2230D2AF" w14:textId="77777777" w:rsidR="006C1109" w:rsidRDefault="006C1109" w:rsidP="006C1109">
      <w:pPr>
        <w:shd w:val="clear" w:color="auto" w:fill="00FFFF"/>
        <w:spacing w:after="0" w:line="240" w:lineRule="auto"/>
      </w:pPr>
      <w:r>
        <w:t>Solicitar usuario y contraseña</w:t>
      </w:r>
    </w:p>
    <w:p w14:paraId="460F5805" w14:textId="77777777" w:rsidR="006C1109" w:rsidRDefault="006C1109" w:rsidP="006C1109">
      <w:pPr>
        <w:shd w:val="clear" w:color="auto" w:fill="00FFFF"/>
        <w:spacing w:after="0" w:line="240" w:lineRule="auto"/>
      </w:pPr>
      <w:r>
        <w:t>Si las credenciales son válidas</w:t>
      </w:r>
    </w:p>
    <w:p w14:paraId="55B0867D" w14:textId="77777777" w:rsidR="006C1109" w:rsidRDefault="006C1109" w:rsidP="006C1109">
      <w:pPr>
        <w:shd w:val="clear" w:color="auto" w:fill="00FFFF"/>
        <w:spacing w:after="0" w:line="240" w:lineRule="auto"/>
      </w:pPr>
      <w:r>
        <w:t xml:space="preserve">    Mostrar menú principal</w:t>
      </w:r>
    </w:p>
    <w:p w14:paraId="70245EF8" w14:textId="77777777" w:rsidR="006C1109" w:rsidRDefault="006C1109" w:rsidP="006C1109">
      <w:pPr>
        <w:shd w:val="clear" w:color="auto" w:fill="00FFFF"/>
        <w:spacing w:after="0" w:line="240" w:lineRule="auto"/>
      </w:pPr>
      <w:r>
        <w:t>Si no</w:t>
      </w:r>
    </w:p>
    <w:p w14:paraId="3E5C5012" w14:textId="77777777" w:rsidR="006C1109" w:rsidRDefault="006C1109" w:rsidP="006C1109">
      <w:pPr>
        <w:shd w:val="clear" w:color="auto" w:fill="00FFFF"/>
        <w:spacing w:after="0" w:line="240" w:lineRule="auto"/>
      </w:pPr>
      <w:r>
        <w:t xml:space="preserve">    Mostrar mensaje de error</w:t>
      </w:r>
    </w:p>
    <w:p w14:paraId="7678A5AB" w14:textId="77777777" w:rsidR="006C1109" w:rsidRDefault="006C1109" w:rsidP="006C1109">
      <w:pPr>
        <w:shd w:val="clear" w:color="auto" w:fill="00FFFF"/>
        <w:spacing w:after="0" w:line="240" w:lineRule="auto"/>
      </w:pPr>
      <w:r>
        <w:t xml:space="preserve">    Permitir nuevo intento (máximo 3)</w:t>
      </w:r>
    </w:p>
    <w:p w14:paraId="1F2867E7" w14:textId="0D7876E1" w:rsidR="006C1109" w:rsidRDefault="006C1109" w:rsidP="006C1109">
      <w:pPr>
        <w:shd w:val="clear" w:color="auto" w:fill="00FFFF"/>
        <w:spacing w:after="0" w:line="240" w:lineRule="auto"/>
      </w:pPr>
      <w:r>
        <w:t>Fin</w:t>
      </w:r>
    </w:p>
    <w:p w14:paraId="221996F6" w14:textId="6873A1E2" w:rsidR="006C1109" w:rsidRDefault="006C1109" w:rsidP="00B15F85">
      <w:pPr>
        <w:rPr>
          <w:b/>
          <w:bCs/>
        </w:rPr>
      </w:pPr>
    </w:p>
    <w:p w14:paraId="37165682" w14:textId="27C2C87C" w:rsidR="006C1109" w:rsidRPr="006C1109" w:rsidRDefault="006C1109" w:rsidP="00B15F85">
      <w:r>
        <w:rPr>
          <w:b/>
          <w:bCs/>
        </w:rPr>
        <w:t xml:space="preserve">Nota: </w:t>
      </w:r>
      <w:r>
        <w:t>Un algoritmo formal, no depende de la interpretación del lector</w:t>
      </w:r>
    </w:p>
    <w:p w14:paraId="5FD9E45B" w14:textId="2B4C1DA2" w:rsidR="00B15F85" w:rsidRPr="00B15F85" w:rsidRDefault="00B15F85" w:rsidP="00B15F85">
      <w:pPr>
        <w:rPr>
          <w:b/>
          <w:bCs/>
        </w:rPr>
      </w:pPr>
      <w:r w:rsidRPr="00B15F85">
        <w:rPr>
          <w:b/>
          <w:bCs/>
        </w:rPr>
        <w:t>Actividad</w:t>
      </w:r>
      <w:r>
        <w:rPr>
          <w:b/>
          <w:bCs/>
        </w:rPr>
        <w:t>es propuestas</w:t>
      </w:r>
      <w:r w:rsidR="00640EE8">
        <w:rPr>
          <w:b/>
          <w:bCs/>
        </w:rPr>
        <w:t xml:space="preserve"> </w:t>
      </w:r>
    </w:p>
    <w:p w14:paraId="77149188" w14:textId="5A3ECB49" w:rsidR="00730C34" w:rsidRDefault="00730C34" w:rsidP="00B243BF">
      <w:pPr>
        <w:pStyle w:val="Prrafodelista"/>
        <w:numPr>
          <w:ilvl w:val="0"/>
          <w:numId w:val="9"/>
        </w:numPr>
        <w:rPr>
          <w:rFonts w:ascii="Calibri" w:hAnsi="Calibri" w:cs="Calibri"/>
        </w:rPr>
      </w:pPr>
      <w:r w:rsidRPr="00730C34">
        <w:rPr>
          <w:rStyle w:val="Textoennegrita"/>
          <w:rFonts w:ascii="Calibri" w:hAnsi="Calibri" w:cs="Calibri"/>
          <w:b w:val="0"/>
          <w:bCs w:val="0"/>
        </w:rPr>
        <w:t>Algoritmo propuesto</w:t>
      </w:r>
      <w:r w:rsidR="00D30C16">
        <w:rPr>
          <w:rStyle w:val="Textoennegrita"/>
          <w:rFonts w:ascii="Calibri" w:hAnsi="Calibri" w:cs="Calibri"/>
          <w:b w:val="0"/>
          <w:bCs w:val="0"/>
        </w:rPr>
        <w:t xml:space="preserve"> (identificar </w:t>
      </w:r>
      <w:proofErr w:type="spellStart"/>
      <w:r w:rsidR="00D30C16">
        <w:rPr>
          <w:rStyle w:val="Textoennegrita"/>
          <w:rFonts w:ascii="Calibri" w:hAnsi="Calibri" w:cs="Calibri"/>
          <w:b w:val="0"/>
          <w:bCs w:val="0"/>
        </w:rPr>
        <w:t>ambiguedades</w:t>
      </w:r>
      <w:proofErr w:type="spellEnd"/>
      <w:r w:rsidR="00D30C16">
        <w:rPr>
          <w:rStyle w:val="Textoennegrita"/>
          <w:rFonts w:ascii="Calibri" w:hAnsi="Calibri" w:cs="Calibri"/>
          <w:b w:val="0"/>
          <w:bCs w:val="0"/>
        </w:rPr>
        <w:t>)</w:t>
      </w:r>
      <w:r w:rsidRPr="00730C34">
        <w:rPr>
          <w:rFonts w:ascii="Calibri" w:hAnsi="Calibri" w:cs="Calibri"/>
          <w:b/>
          <w:bCs/>
        </w:rPr>
        <w:br/>
      </w:r>
      <w:r w:rsidRPr="00730C34">
        <w:rPr>
          <w:rFonts w:ascii="Calibri" w:hAnsi="Calibri" w:cs="Calibri"/>
        </w:rPr>
        <w:t>“El estudiante entra al sistema y si puede, accede a la clase.”</w:t>
      </w:r>
    </w:p>
    <w:p w14:paraId="58D6804B" w14:textId="77777777" w:rsidR="0092591E" w:rsidRDefault="00730C34" w:rsidP="00D30C1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/>
          <w:sz w:val="24"/>
          <w:szCs w:val="24"/>
          <w:lang w:eastAsia="es-CO"/>
        </w:rPr>
        <w:t>P</w:t>
      </w:r>
      <w:r w:rsidRPr="00730C34">
        <w:rPr>
          <w:rFonts w:ascii="Times New Roman" w:eastAsia="Times New Roman" w:hAnsi="Times New Roman"/>
          <w:sz w:val="24"/>
          <w:szCs w:val="24"/>
          <w:lang w:eastAsia="es-CO"/>
        </w:rPr>
        <w:t>regunta</w:t>
      </w:r>
      <w:r w:rsidR="0092591E">
        <w:rPr>
          <w:rFonts w:ascii="Times New Roman" w:eastAsia="Times New Roman" w:hAnsi="Times New Roman"/>
          <w:sz w:val="24"/>
          <w:szCs w:val="24"/>
          <w:lang w:eastAsia="es-CO"/>
        </w:rPr>
        <w:t>s</w:t>
      </w:r>
    </w:p>
    <w:p w14:paraId="78792227" w14:textId="26AE6FEE" w:rsidR="00730C34" w:rsidRDefault="00730C34" w:rsidP="00D30C1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  <w:r w:rsidRPr="00730C34">
        <w:rPr>
          <w:rFonts w:ascii="Times New Roman" w:eastAsia="Times New Roman" w:hAnsi="Times New Roman"/>
          <w:sz w:val="24"/>
          <w:szCs w:val="24"/>
          <w:lang w:eastAsia="es-CO"/>
        </w:rPr>
        <w:t>“¿Este algoritmo podría ser ejecutado por un computador tal como está?”</w:t>
      </w:r>
    </w:p>
    <w:p w14:paraId="39EC62F0" w14:textId="3F297BA4" w:rsidR="009F7CB4" w:rsidRDefault="009F7CB4" w:rsidP="00D30C16">
      <w:pPr>
        <w:pStyle w:val="Ttulo1"/>
        <w:spacing w:after="0" w:line="240" w:lineRule="auto"/>
        <w:ind w:left="851"/>
        <w:jc w:val="left"/>
        <w:rPr>
          <w:rStyle w:val="Textoennegrita"/>
          <w:rFonts w:cs="Calibri"/>
          <w:bCs w:val="0"/>
        </w:rPr>
      </w:pPr>
      <w:r w:rsidRPr="009F7CB4">
        <w:rPr>
          <w:rStyle w:val="Textoennegrita"/>
          <w:rFonts w:cs="Calibri"/>
          <w:bCs w:val="0"/>
        </w:rPr>
        <w:t>¿Qué significa “entra al sistema”?</w:t>
      </w:r>
    </w:p>
    <w:p w14:paraId="357919F2" w14:textId="77777777" w:rsidR="00D30C16" w:rsidRPr="00D30C16" w:rsidRDefault="00D30C16" w:rsidP="00D30C16">
      <w:pPr>
        <w:spacing w:after="0" w:line="240" w:lineRule="auto"/>
      </w:pPr>
    </w:p>
    <w:p w14:paraId="6B5BE359" w14:textId="77777777" w:rsidR="009F7CB4" w:rsidRPr="009F7CB4" w:rsidRDefault="009F7CB4" w:rsidP="00D30C16">
      <w:pPr>
        <w:spacing w:after="0" w:line="240" w:lineRule="auto"/>
        <w:ind w:left="1418"/>
        <w:rPr>
          <w:rFonts w:ascii="Times New Roman" w:eastAsia="Times New Roman" w:hAnsi="Times New Roman"/>
          <w:sz w:val="24"/>
          <w:szCs w:val="24"/>
          <w:lang w:eastAsia="es-CO"/>
        </w:rPr>
      </w:pPr>
      <w:r w:rsidRPr="009F7CB4">
        <w:rPr>
          <w:rFonts w:ascii="Times New Roman" w:eastAsia="Times New Roman" w:hAnsi="Symbol"/>
          <w:sz w:val="24"/>
          <w:szCs w:val="24"/>
          <w:lang w:eastAsia="es-CO"/>
        </w:rPr>
        <w:t></w:t>
      </w:r>
      <w:r w:rsidRPr="009F7CB4">
        <w:rPr>
          <w:rFonts w:ascii="Times New Roman" w:eastAsia="Times New Roman" w:hAnsi="Times New Roman"/>
          <w:sz w:val="24"/>
          <w:szCs w:val="24"/>
          <w:lang w:eastAsia="es-CO"/>
        </w:rPr>
        <w:t xml:space="preserve">  ¿Inicia sesión?</w:t>
      </w:r>
    </w:p>
    <w:p w14:paraId="3F2DB256" w14:textId="77777777" w:rsidR="009F7CB4" w:rsidRPr="009F7CB4" w:rsidRDefault="009F7CB4" w:rsidP="00D30C16">
      <w:pPr>
        <w:spacing w:after="0" w:line="240" w:lineRule="auto"/>
        <w:ind w:left="1418"/>
        <w:rPr>
          <w:rFonts w:ascii="Times New Roman" w:eastAsia="Times New Roman" w:hAnsi="Times New Roman"/>
          <w:sz w:val="24"/>
          <w:szCs w:val="24"/>
          <w:lang w:eastAsia="es-CO"/>
        </w:rPr>
      </w:pPr>
      <w:r w:rsidRPr="009F7CB4">
        <w:rPr>
          <w:rFonts w:ascii="Times New Roman" w:eastAsia="Times New Roman" w:hAnsi="Symbol"/>
          <w:sz w:val="24"/>
          <w:szCs w:val="24"/>
          <w:lang w:eastAsia="es-CO"/>
        </w:rPr>
        <w:t></w:t>
      </w:r>
      <w:r w:rsidRPr="009F7CB4">
        <w:rPr>
          <w:rFonts w:ascii="Times New Roman" w:eastAsia="Times New Roman" w:hAnsi="Times New Roman"/>
          <w:sz w:val="24"/>
          <w:szCs w:val="24"/>
          <w:lang w:eastAsia="es-CO"/>
        </w:rPr>
        <w:t xml:space="preserve">  ¿Abre una página?</w:t>
      </w:r>
    </w:p>
    <w:p w14:paraId="571F6163" w14:textId="296B093C" w:rsidR="009F7CB4" w:rsidRDefault="009F7CB4" w:rsidP="00D30C16">
      <w:pPr>
        <w:spacing w:after="0" w:line="240" w:lineRule="auto"/>
        <w:ind w:left="1418"/>
        <w:rPr>
          <w:rFonts w:ascii="Times New Roman" w:eastAsia="Times New Roman" w:hAnsi="Times New Roman"/>
          <w:sz w:val="24"/>
          <w:szCs w:val="24"/>
          <w:lang w:eastAsia="es-CO"/>
        </w:rPr>
      </w:pPr>
      <w:r w:rsidRPr="009F7CB4">
        <w:rPr>
          <w:rFonts w:ascii="Times New Roman" w:eastAsia="Times New Roman" w:hAnsi="Symbol"/>
          <w:sz w:val="24"/>
          <w:szCs w:val="24"/>
          <w:lang w:eastAsia="es-CO"/>
        </w:rPr>
        <w:t></w:t>
      </w:r>
      <w:r w:rsidRPr="009F7CB4">
        <w:rPr>
          <w:rFonts w:ascii="Times New Roman" w:eastAsia="Times New Roman" w:hAnsi="Times New Roman"/>
          <w:sz w:val="24"/>
          <w:szCs w:val="24"/>
          <w:lang w:eastAsia="es-CO"/>
        </w:rPr>
        <w:t xml:space="preserve">  ¿Desde dónde?</w:t>
      </w:r>
    </w:p>
    <w:p w14:paraId="0A4E07E2" w14:textId="77777777" w:rsidR="009F7CB4" w:rsidRPr="009F7CB4" w:rsidRDefault="009F7CB4" w:rsidP="009F7CB4">
      <w:pPr>
        <w:spacing w:after="0" w:line="240" w:lineRule="auto"/>
        <w:ind w:left="1418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47EEFF05" w14:textId="14F139BF" w:rsidR="009F7CB4" w:rsidRDefault="009F7CB4" w:rsidP="00D30C16">
      <w:pPr>
        <w:pStyle w:val="Ttulo1"/>
        <w:spacing w:after="0" w:line="240" w:lineRule="auto"/>
        <w:ind w:left="851"/>
        <w:jc w:val="left"/>
        <w:rPr>
          <w:rStyle w:val="Textoennegrita"/>
          <w:rFonts w:cs="Calibri"/>
        </w:rPr>
      </w:pPr>
      <w:r w:rsidRPr="009F7CB4">
        <w:rPr>
          <w:rStyle w:val="Textoennegrita"/>
          <w:rFonts w:cs="Calibri"/>
          <w:bCs w:val="0"/>
        </w:rPr>
        <w:t>¿Qué significa “si puede”?</w:t>
      </w:r>
      <w:r w:rsidRPr="009F7CB4">
        <w:rPr>
          <w:rStyle w:val="Textoennegrita"/>
          <w:rFonts w:cs="Calibri"/>
        </w:rPr>
        <w:t xml:space="preserve"> </w:t>
      </w:r>
    </w:p>
    <w:p w14:paraId="054119A0" w14:textId="77777777" w:rsidR="00D30C16" w:rsidRPr="00D30C16" w:rsidRDefault="00D30C16" w:rsidP="00D30C16">
      <w:pPr>
        <w:spacing w:after="0" w:line="240" w:lineRule="auto"/>
      </w:pPr>
    </w:p>
    <w:p w14:paraId="0A8FE1C1" w14:textId="77777777" w:rsidR="00D30C16" w:rsidRPr="00D30C16" w:rsidRDefault="00D30C16" w:rsidP="00D30C16">
      <w:pPr>
        <w:spacing w:after="0" w:line="240" w:lineRule="auto"/>
        <w:ind w:left="1418"/>
        <w:rPr>
          <w:rFonts w:ascii="Times New Roman" w:eastAsia="Times New Roman" w:hAnsi="Times New Roman"/>
          <w:sz w:val="24"/>
          <w:szCs w:val="24"/>
          <w:lang w:eastAsia="es-CO"/>
        </w:rPr>
      </w:pPr>
      <w:r w:rsidRPr="00D30C16">
        <w:rPr>
          <w:rFonts w:ascii="Times New Roman" w:eastAsia="Times New Roman" w:hAnsi="Symbol"/>
          <w:sz w:val="24"/>
          <w:szCs w:val="24"/>
          <w:lang w:eastAsia="es-CO"/>
        </w:rPr>
        <w:t></w:t>
      </w:r>
      <w:r w:rsidRPr="00D30C16">
        <w:rPr>
          <w:rFonts w:ascii="Times New Roman" w:eastAsia="Times New Roman" w:hAnsi="Times New Roman"/>
          <w:sz w:val="24"/>
          <w:szCs w:val="24"/>
          <w:lang w:eastAsia="es-CO"/>
        </w:rPr>
        <w:t xml:space="preserve">  ¿Si tiene usuario?</w:t>
      </w:r>
    </w:p>
    <w:p w14:paraId="4CD4643B" w14:textId="77777777" w:rsidR="00D30C16" w:rsidRPr="00D30C16" w:rsidRDefault="00D30C16" w:rsidP="00D30C16">
      <w:pPr>
        <w:spacing w:after="0" w:line="240" w:lineRule="auto"/>
        <w:ind w:left="1418"/>
        <w:rPr>
          <w:rFonts w:ascii="Times New Roman" w:eastAsia="Times New Roman" w:hAnsi="Times New Roman"/>
          <w:sz w:val="24"/>
          <w:szCs w:val="24"/>
          <w:lang w:eastAsia="es-CO"/>
        </w:rPr>
      </w:pPr>
      <w:r w:rsidRPr="00D30C16">
        <w:rPr>
          <w:rFonts w:ascii="Times New Roman" w:eastAsia="Times New Roman" w:hAnsi="Symbol"/>
          <w:sz w:val="24"/>
          <w:szCs w:val="24"/>
          <w:lang w:eastAsia="es-CO"/>
        </w:rPr>
        <w:t></w:t>
      </w:r>
      <w:r w:rsidRPr="00D30C16">
        <w:rPr>
          <w:rFonts w:ascii="Times New Roman" w:eastAsia="Times New Roman" w:hAnsi="Times New Roman"/>
          <w:sz w:val="24"/>
          <w:szCs w:val="24"/>
          <w:lang w:eastAsia="es-CO"/>
        </w:rPr>
        <w:t xml:space="preserve">  ¿Si tiene permiso?</w:t>
      </w:r>
    </w:p>
    <w:p w14:paraId="0B161157" w14:textId="77777777" w:rsidR="00D30C16" w:rsidRPr="00D30C16" w:rsidRDefault="00D30C16" w:rsidP="00D30C16">
      <w:pPr>
        <w:spacing w:after="0" w:line="240" w:lineRule="auto"/>
        <w:ind w:left="1418"/>
        <w:rPr>
          <w:rFonts w:ascii="Times New Roman" w:eastAsia="Times New Roman" w:hAnsi="Times New Roman"/>
          <w:sz w:val="24"/>
          <w:szCs w:val="24"/>
          <w:lang w:eastAsia="es-CO"/>
        </w:rPr>
      </w:pPr>
      <w:r w:rsidRPr="00D30C16">
        <w:rPr>
          <w:rFonts w:ascii="Times New Roman" w:eastAsia="Times New Roman" w:hAnsi="Symbol"/>
          <w:sz w:val="24"/>
          <w:szCs w:val="24"/>
          <w:lang w:eastAsia="es-CO"/>
        </w:rPr>
        <w:t></w:t>
      </w:r>
      <w:r w:rsidRPr="00D30C16">
        <w:rPr>
          <w:rFonts w:ascii="Times New Roman" w:eastAsia="Times New Roman" w:hAnsi="Times New Roman"/>
          <w:sz w:val="24"/>
          <w:szCs w:val="24"/>
          <w:lang w:eastAsia="es-CO"/>
        </w:rPr>
        <w:t xml:space="preserve">  ¿Si hay cupo?</w:t>
      </w:r>
    </w:p>
    <w:p w14:paraId="68A3EB47" w14:textId="77777777" w:rsidR="00D30C16" w:rsidRPr="00D30C16" w:rsidRDefault="00D30C16" w:rsidP="00D30C16">
      <w:pPr>
        <w:spacing w:after="0" w:line="240" w:lineRule="auto"/>
        <w:ind w:left="1418"/>
        <w:rPr>
          <w:rFonts w:ascii="Times New Roman" w:eastAsia="Times New Roman" w:hAnsi="Times New Roman"/>
          <w:sz w:val="24"/>
          <w:szCs w:val="24"/>
          <w:lang w:eastAsia="es-CO"/>
        </w:rPr>
      </w:pPr>
      <w:r w:rsidRPr="00D30C16">
        <w:rPr>
          <w:rFonts w:ascii="Times New Roman" w:eastAsia="Times New Roman" w:hAnsi="Symbol"/>
          <w:sz w:val="24"/>
          <w:szCs w:val="24"/>
          <w:lang w:eastAsia="es-CO"/>
        </w:rPr>
        <w:t></w:t>
      </w:r>
      <w:r w:rsidRPr="00D30C16">
        <w:rPr>
          <w:rFonts w:ascii="Times New Roman" w:eastAsia="Times New Roman" w:hAnsi="Times New Roman"/>
          <w:sz w:val="24"/>
          <w:szCs w:val="24"/>
          <w:lang w:eastAsia="es-CO"/>
        </w:rPr>
        <w:t xml:space="preserve">  ¿Si hay conexión?</w:t>
      </w:r>
    </w:p>
    <w:p w14:paraId="6FB98628" w14:textId="3B5C991A" w:rsidR="009F7CB4" w:rsidRDefault="009F7CB4" w:rsidP="009F7CB4">
      <w:pPr>
        <w:spacing w:after="0" w:line="240" w:lineRule="auto"/>
        <w:ind w:left="1418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3BC1EF64" w14:textId="77777777" w:rsidR="009F7CB4" w:rsidRPr="009F7CB4" w:rsidRDefault="009F7CB4" w:rsidP="00D30C16">
      <w:pPr>
        <w:pStyle w:val="Ttulo1"/>
        <w:spacing w:after="0" w:line="240" w:lineRule="auto"/>
        <w:ind w:left="851"/>
        <w:jc w:val="left"/>
        <w:rPr>
          <w:rStyle w:val="Textoennegrita"/>
          <w:rFonts w:cs="Calibri"/>
        </w:rPr>
      </w:pPr>
      <w:r w:rsidRPr="009F7CB4">
        <w:rPr>
          <w:rStyle w:val="Textoennegrita"/>
          <w:rFonts w:cs="Calibri"/>
        </w:rPr>
        <w:t>¿Qué pasa si NO puede?</w:t>
      </w:r>
    </w:p>
    <w:p w14:paraId="1A0994A4" w14:textId="77777777" w:rsidR="009F7CB4" w:rsidRPr="009F7CB4" w:rsidRDefault="009F7CB4" w:rsidP="00B243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 w:rsidRPr="009F7CB4">
        <w:rPr>
          <w:rFonts w:ascii="Times New Roman" w:eastAsia="Times New Roman" w:hAnsi="Times New Roman"/>
          <w:sz w:val="24"/>
          <w:szCs w:val="24"/>
          <w:lang w:eastAsia="es-CO"/>
        </w:rPr>
        <w:t>¿Se muestra un mensaje?</w:t>
      </w:r>
    </w:p>
    <w:p w14:paraId="7C980BBA" w14:textId="77777777" w:rsidR="009F7CB4" w:rsidRPr="009F7CB4" w:rsidRDefault="009F7CB4" w:rsidP="00B243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 w:rsidRPr="009F7CB4">
        <w:rPr>
          <w:rFonts w:ascii="Times New Roman" w:eastAsia="Times New Roman" w:hAnsi="Times New Roman"/>
          <w:sz w:val="24"/>
          <w:szCs w:val="24"/>
          <w:lang w:eastAsia="es-CO"/>
        </w:rPr>
        <w:t>¿Se intenta de nuevo?</w:t>
      </w:r>
    </w:p>
    <w:p w14:paraId="7006C897" w14:textId="69094037" w:rsidR="009F7CB4" w:rsidRDefault="009F7CB4" w:rsidP="00B243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 w:rsidRPr="009F7CB4">
        <w:rPr>
          <w:rFonts w:ascii="Times New Roman" w:eastAsia="Times New Roman" w:hAnsi="Times New Roman"/>
          <w:sz w:val="24"/>
          <w:szCs w:val="24"/>
          <w:lang w:eastAsia="es-CO"/>
        </w:rPr>
        <w:t>¿Se termina el proceso?</w:t>
      </w:r>
    </w:p>
    <w:p w14:paraId="555F510F" w14:textId="77777777" w:rsidR="00D30C16" w:rsidRDefault="009F7CB4" w:rsidP="00D30C16">
      <w:pPr>
        <w:pStyle w:val="Ttulo1"/>
        <w:spacing w:after="0" w:line="240" w:lineRule="auto"/>
        <w:ind w:left="851"/>
        <w:jc w:val="left"/>
        <w:rPr>
          <w:rStyle w:val="Textoennegrita"/>
          <w:rFonts w:cs="Calibri"/>
          <w:bCs w:val="0"/>
        </w:rPr>
      </w:pPr>
      <w:r w:rsidRPr="009F7CB4">
        <w:rPr>
          <w:rStyle w:val="Textoennegrita"/>
          <w:rFonts w:cs="Calibri"/>
          <w:bCs w:val="0"/>
        </w:rPr>
        <w:t>¿Qué es exactamente “acceder a la clase”?</w:t>
      </w:r>
    </w:p>
    <w:p w14:paraId="700414A4" w14:textId="44B581B8" w:rsidR="009F7CB4" w:rsidRPr="009F7CB4" w:rsidRDefault="009F7CB4" w:rsidP="00B243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 w:rsidRPr="009F7CB4">
        <w:rPr>
          <w:rFonts w:ascii="Times New Roman" w:eastAsia="Times New Roman" w:hAnsi="Times New Roman"/>
          <w:sz w:val="24"/>
          <w:szCs w:val="24"/>
          <w:lang w:eastAsia="es-CO"/>
        </w:rPr>
        <w:t>¿Ver el enlace?</w:t>
      </w:r>
    </w:p>
    <w:p w14:paraId="6798D335" w14:textId="77777777" w:rsidR="009F7CB4" w:rsidRPr="009F7CB4" w:rsidRDefault="009F7CB4" w:rsidP="00B243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 w:rsidRPr="009F7CB4">
        <w:rPr>
          <w:rFonts w:ascii="Times New Roman" w:eastAsia="Times New Roman" w:hAnsi="Times New Roman"/>
          <w:sz w:val="24"/>
          <w:szCs w:val="24"/>
          <w:lang w:eastAsia="es-CO"/>
        </w:rPr>
        <w:t>¿Entrar a videoconferencia?</w:t>
      </w:r>
    </w:p>
    <w:p w14:paraId="39080EB9" w14:textId="13AFC930" w:rsidR="00D30C16" w:rsidRDefault="009F7CB4" w:rsidP="00B243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 w:rsidRPr="009F7CB4">
        <w:rPr>
          <w:rFonts w:ascii="Times New Roman" w:eastAsia="Times New Roman" w:hAnsi="Times New Roman"/>
          <w:sz w:val="24"/>
          <w:szCs w:val="24"/>
          <w:lang w:eastAsia="es-CO"/>
        </w:rPr>
        <w:t>¿Ver contenidos?</w:t>
      </w:r>
    </w:p>
    <w:p w14:paraId="59C5FF1E" w14:textId="4E7CDBEC" w:rsidR="0092591E" w:rsidRDefault="0092591E" w:rsidP="0092591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76EE5530" w14:textId="615454F7" w:rsidR="0092591E" w:rsidRDefault="0092591E" w:rsidP="0092591E">
      <w:pPr>
        <w:pStyle w:val="Ttulo1"/>
        <w:spacing w:after="0" w:line="240" w:lineRule="auto"/>
        <w:ind w:left="851"/>
        <w:jc w:val="left"/>
        <w:rPr>
          <w:rStyle w:val="Textoennegrita"/>
          <w:rFonts w:cs="Calibri"/>
        </w:rPr>
      </w:pPr>
      <w:proofErr w:type="gramStart"/>
      <w:r w:rsidRPr="0092591E">
        <w:rPr>
          <w:rStyle w:val="Textoennegrita"/>
          <w:rFonts w:cs="Calibri"/>
        </w:rPr>
        <w:t>Conclusión</w:t>
      </w:r>
      <w:r>
        <w:rPr>
          <w:rStyle w:val="Textoennegrita"/>
          <w:rFonts w:cs="Calibri"/>
        </w:rPr>
        <w:t xml:space="preserve"> ?</w:t>
      </w:r>
      <w:proofErr w:type="gramEnd"/>
    </w:p>
    <w:p w14:paraId="7B4C7EA3" w14:textId="77777777" w:rsidR="0092591E" w:rsidRPr="0092591E" w:rsidRDefault="0092591E" w:rsidP="0092591E"/>
    <w:p w14:paraId="7B5F52E6" w14:textId="35E8ECB7" w:rsidR="0092591E" w:rsidRPr="0092591E" w:rsidRDefault="0092591E" w:rsidP="0092591E">
      <w:pPr>
        <w:spacing w:after="0" w:line="240" w:lineRule="auto"/>
        <w:ind w:left="851"/>
      </w:pPr>
      <w:r>
        <w:t>El algoritmo depende demasiado de la interpretación humana</w:t>
      </w:r>
    </w:p>
    <w:p w14:paraId="52B7FDBA" w14:textId="77777777" w:rsidR="0092591E" w:rsidRPr="0092591E" w:rsidRDefault="0092591E" w:rsidP="0092591E"/>
    <w:p w14:paraId="17DCA794" w14:textId="18659FF4" w:rsidR="0092591E" w:rsidRPr="0092591E" w:rsidRDefault="0092591E" w:rsidP="0092591E">
      <w:pPr>
        <w:pStyle w:val="Ttulo1"/>
        <w:spacing w:after="0" w:line="240" w:lineRule="auto"/>
        <w:ind w:left="851"/>
        <w:jc w:val="left"/>
        <w:rPr>
          <w:rStyle w:val="Textoennegrita"/>
          <w:rFonts w:cs="Calibri"/>
        </w:rPr>
      </w:pPr>
      <w:r w:rsidRPr="0092591E">
        <w:rPr>
          <w:rStyle w:val="Textoennegrita"/>
          <w:rFonts w:cs="Calibri"/>
        </w:rPr>
        <w:t>Haz un Listado de ambigüedades (resultado esperado)</w:t>
      </w:r>
    </w:p>
    <w:p w14:paraId="62BD20A8" w14:textId="77777777" w:rsidR="0092591E" w:rsidRDefault="0092591E" w:rsidP="00B243BF">
      <w:pPr>
        <w:pStyle w:val="NormalWeb"/>
        <w:numPr>
          <w:ilvl w:val="0"/>
          <w:numId w:val="11"/>
        </w:numPr>
      </w:pPr>
      <w:r>
        <w:t xml:space="preserve">No se definen </w:t>
      </w:r>
      <w:r>
        <w:rPr>
          <w:rStyle w:val="Textoennegrita"/>
        </w:rPr>
        <w:t>entradas</w:t>
      </w:r>
      <w:r>
        <w:t xml:space="preserve"> (usuario, contraseña, permisos)</w:t>
      </w:r>
    </w:p>
    <w:p w14:paraId="0C9AB7A8" w14:textId="77777777" w:rsidR="0092591E" w:rsidRDefault="0092591E" w:rsidP="00B243BF">
      <w:pPr>
        <w:pStyle w:val="NormalWeb"/>
        <w:numPr>
          <w:ilvl w:val="0"/>
          <w:numId w:val="11"/>
        </w:numPr>
      </w:pPr>
      <w:r>
        <w:t xml:space="preserve">No se define la </w:t>
      </w:r>
      <w:r>
        <w:rPr>
          <w:rStyle w:val="Textoennegrita"/>
        </w:rPr>
        <w:t>condición</w:t>
      </w:r>
      <w:r>
        <w:t xml:space="preserve"> del “si puede”</w:t>
      </w:r>
    </w:p>
    <w:p w14:paraId="26846DB7" w14:textId="77777777" w:rsidR="0092591E" w:rsidRDefault="0092591E" w:rsidP="00B243BF">
      <w:pPr>
        <w:pStyle w:val="NormalWeb"/>
        <w:numPr>
          <w:ilvl w:val="0"/>
          <w:numId w:val="11"/>
        </w:numPr>
      </w:pPr>
      <w:r>
        <w:t xml:space="preserve">No se define el </w:t>
      </w:r>
      <w:r>
        <w:rPr>
          <w:rStyle w:val="Textoennegrita"/>
        </w:rPr>
        <w:t>caso negativo</w:t>
      </w:r>
    </w:p>
    <w:p w14:paraId="4171DC79" w14:textId="77777777" w:rsidR="0092591E" w:rsidRDefault="0092591E" w:rsidP="00B243BF">
      <w:pPr>
        <w:pStyle w:val="NormalWeb"/>
        <w:numPr>
          <w:ilvl w:val="0"/>
          <w:numId w:val="11"/>
        </w:numPr>
      </w:pPr>
      <w:r>
        <w:t xml:space="preserve">No se define el </w:t>
      </w:r>
      <w:r>
        <w:rPr>
          <w:rStyle w:val="Textoennegrita"/>
        </w:rPr>
        <w:t>resultado observable</w:t>
      </w:r>
    </w:p>
    <w:p w14:paraId="4823E360" w14:textId="77777777" w:rsidR="0092591E" w:rsidRDefault="0092591E" w:rsidP="00B243BF">
      <w:pPr>
        <w:pStyle w:val="NormalWeb"/>
        <w:numPr>
          <w:ilvl w:val="0"/>
          <w:numId w:val="11"/>
        </w:numPr>
      </w:pPr>
      <w:r>
        <w:t xml:space="preserve">No se define el </w:t>
      </w:r>
      <w:r>
        <w:rPr>
          <w:rStyle w:val="Textoennegrita"/>
        </w:rPr>
        <w:t>fin del proceso</w:t>
      </w:r>
    </w:p>
    <w:p w14:paraId="515827ED" w14:textId="77777777" w:rsidR="0092591E" w:rsidRPr="0092591E" w:rsidRDefault="0092591E" w:rsidP="0092591E"/>
    <w:p w14:paraId="0C489AF2" w14:textId="68375D21" w:rsidR="0092591E" w:rsidRPr="00F9481F" w:rsidRDefault="0092591E" w:rsidP="00F9481F">
      <w:pPr>
        <w:spacing w:after="0" w:line="240" w:lineRule="auto"/>
        <w:rPr>
          <w:rStyle w:val="Textoennegrita"/>
          <w:rFonts w:cs="Calibri"/>
          <w:b w:val="0"/>
          <w:color w:val="262626"/>
          <w:sz w:val="28"/>
          <w:szCs w:val="24"/>
        </w:rPr>
      </w:pPr>
      <w:r>
        <w:rPr>
          <w:rStyle w:val="Textoennegrita"/>
          <w:rFonts w:cs="Calibri"/>
        </w:rPr>
        <w:br w:type="page"/>
      </w:r>
      <w:r w:rsidRPr="0092591E">
        <w:rPr>
          <w:rStyle w:val="Textoennegrita"/>
          <w:rFonts w:cs="Calibri"/>
          <w:sz w:val="28"/>
          <w:szCs w:val="28"/>
        </w:rPr>
        <w:lastRenderedPageBreak/>
        <w:t>criterio de formalización</w:t>
      </w:r>
    </w:p>
    <w:p w14:paraId="63BB8496" w14:textId="77777777" w:rsidR="0092591E" w:rsidRDefault="0092591E" w:rsidP="00F9481F">
      <w:pPr>
        <w:pStyle w:val="NormalWeb"/>
        <w:shd w:val="clear" w:color="auto" w:fill="00FFFF"/>
        <w:ind w:left="360"/>
      </w:pPr>
      <w:r>
        <w:t>“Un algoritmo no informal debe responder claramente a estas preguntas:</w:t>
      </w:r>
    </w:p>
    <w:p w14:paraId="2BDA5F43" w14:textId="77777777" w:rsidR="0092591E" w:rsidRDefault="0092591E" w:rsidP="00F9481F">
      <w:pPr>
        <w:pStyle w:val="NormalWeb"/>
        <w:numPr>
          <w:ilvl w:val="0"/>
          <w:numId w:val="12"/>
        </w:numPr>
        <w:shd w:val="clear" w:color="auto" w:fill="00FFFF"/>
        <w:tabs>
          <w:tab w:val="clear" w:pos="720"/>
          <w:tab w:val="num" w:pos="1080"/>
        </w:tabs>
        <w:ind w:left="1080"/>
      </w:pPr>
      <w:r>
        <w:t>¿Qué necesita para empezar?</w:t>
      </w:r>
    </w:p>
    <w:p w14:paraId="73854EF9" w14:textId="77777777" w:rsidR="0092591E" w:rsidRDefault="0092591E" w:rsidP="00F9481F">
      <w:pPr>
        <w:pStyle w:val="NormalWeb"/>
        <w:numPr>
          <w:ilvl w:val="0"/>
          <w:numId w:val="12"/>
        </w:numPr>
        <w:shd w:val="clear" w:color="auto" w:fill="00FFFF"/>
        <w:tabs>
          <w:tab w:val="clear" w:pos="720"/>
          <w:tab w:val="num" w:pos="1080"/>
        </w:tabs>
        <w:ind w:left="1080"/>
      </w:pPr>
      <w:r>
        <w:t>¿Qué decide?</w:t>
      </w:r>
    </w:p>
    <w:p w14:paraId="5C33AB27" w14:textId="77777777" w:rsidR="0092591E" w:rsidRDefault="0092591E" w:rsidP="00F9481F">
      <w:pPr>
        <w:pStyle w:val="NormalWeb"/>
        <w:numPr>
          <w:ilvl w:val="0"/>
          <w:numId w:val="12"/>
        </w:numPr>
        <w:shd w:val="clear" w:color="auto" w:fill="00FFFF"/>
        <w:tabs>
          <w:tab w:val="clear" w:pos="720"/>
          <w:tab w:val="num" w:pos="1080"/>
        </w:tabs>
        <w:ind w:left="1080"/>
      </w:pPr>
      <w:r>
        <w:t>¿Qué hace en cada caso?</w:t>
      </w:r>
    </w:p>
    <w:p w14:paraId="4539EB62" w14:textId="77777777" w:rsidR="0092591E" w:rsidRDefault="0092591E" w:rsidP="00F9481F">
      <w:pPr>
        <w:pStyle w:val="NormalWeb"/>
        <w:numPr>
          <w:ilvl w:val="0"/>
          <w:numId w:val="12"/>
        </w:numPr>
        <w:shd w:val="clear" w:color="auto" w:fill="00FFFF"/>
        <w:tabs>
          <w:tab w:val="clear" w:pos="720"/>
          <w:tab w:val="num" w:pos="1080"/>
        </w:tabs>
        <w:ind w:left="1080"/>
      </w:pPr>
      <w:r>
        <w:t>¿Cuándo termina?”</w:t>
      </w:r>
    </w:p>
    <w:p w14:paraId="3E9E1B81" w14:textId="77777777" w:rsidR="00251236" w:rsidRDefault="00251236" w:rsidP="00F9481F">
      <w:pPr>
        <w:rPr>
          <w:rStyle w:val="Textoennegrita"/>
          <w:rFonts w:cs="Calibri"/>
        </w:rPr>
      </w:pPr>
    </w:p>
    <w:p w14:paraId="1F27A7F5" w14:textId="59BA15F0" w:rsidR="00930258" w:rsidRDefault="00930258" w:rsidP="00F9481F">
      <w:pPr>
        <w:pStyle w:val="Ttulo1"/>
        <w:spacing w:after="0" w:line="240" w:lineRule="auto"/>
        <w:ind w:left="360"/>
        <w:jc w:val="left"/>
        <w:rPr>
          <w:rStyle w:val="Textoennegrita"/>
          <w:rFonts w:cs="Calibri"/>
        </w:rPr>
      </w:pPr>
      <w:bookmarkStart w:id="0" w:name="Algoritmo_ingreso_a_plataforma"/>
      <w:r w:rsidRPr="00251236">
        <w:rPr>
          <w:rStyle w:val="Textoennegrita"/>
          <w:rFonts w:cs="Calibri"/>
        </w:rPr>
        <w:t>Diseña y/o escribe un algoritmo formal para que un estudiante entre al sistema y acceda a la clase</w:t>
      </w:r>
    </w:p>
    <w:p w14:paraId="08D9B613" w14:textId="77777777" w:rsidR="00DD5335" w:rsidRPr="00DD5335" w:rsidRDefault="00DD5335" w:rsidP="00F9481F"/>
    <w:p w14:paraId="27284259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>Inicio</w:t>
      </w:r>
    </w:p>
    <w:p w14:paraId="4E86285F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>Solicitar usuario y contraseña</w:t>
      </w:r>
    </w:p>
    <w:p w14:paraId="0BC7AEC3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>Si las credenciales son válidas entonces</w:t>
      </w:r>
    </w:p>
    <w:p w14:paraId="0688380C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 xml:space="preserve">    Verificar si el estudiante está matriculado</w:t>
      </w:r>
    </w:p>
    <w:p w14:paraId="32DAE998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 xml:space="preserve">    Si está matriculado entonces</w:t>
      </w:r>
    </w:p>
    <w:p w14:paraId="13403FC4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 xml:space="preserve">        Verificar si la clase está disponible</w:t>
      </w:r>
    </w:p>
    <w:p w14:paraId="22DB09FD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 xml:space="preserve">        Si la clase está disponible entonces</w:t>
      </w:r>
    </w:p>
    <w:p w14:paraId="481AE2D6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 xml:space="preserve">            Permitir acceso a la clase</w:t>
      </w:r>
    </w:p>
    <w:p w14:paraId="4A7D00DC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 xml:space="preserve">        Si no</w:t>
      </w:r>
    </w:p>
    <w:p w14:paraId="3896DEF3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 xml:space="preserve">            Mostrar mensaje "Clase no disponible"</w:t>
      </w:r>
    </w:p>
    <w:p w14:paraId="0EF3E0C1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 xml:space="preserve">    Si no</w:t>
      </w:r>
    </w:p>
    <w:p w14:paraId="3D0202BD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 xml:space="preserve">        Mostrar mensaje "Estudiante no matriculado"</w:t>
      </w:r>
    </w:p>
    <w:p w14:paraId="112FD019" w14:textId="77777777" w:rsidR="00930258" w:rsidRDefault="00930258" w:rsidP="00930258">
      <w:pPr>
        <w:shd w:val="clear" w:color="auto" w:fill="00FFFF"/>
        <w:spacing w:after="0" w:line="240" w:lineRule="auto"/>
        <w:ind w:left="851"/>
      </w:pPr>
      <w:r>
        <w:t>Si no</w:t>
      </w:r>
    </w:p>
    <w:p w14:paraId="724F14D6" w14:textId="77777777" w:rsidR="00930258" w:rsidRDefault="00930258" w:rsidP="007938F5">
      <w:pPr>
        <w:shd w:val="clear" w:color="auto" w:fill="00FFFF"/>
        <w:spacing w:after="0" w:line="240" w:lineRule="auto"/>
        <w:ind w:left="851"/>
      </w:pPr>
      <w:r>
        <w:t xml:space="preserve">    Mostrar mensaje "Credenciales inválidas"</w:t>
      </w:r>
    </w:p>
    <w:p w14:paraId="5EDF5A10" w14:textId="39B449F1" w:rsidR="00930258" w:rsidRDefault="00930258" w:rsidP="007938F5">
      <w:pPr>
        <w:shd w:val="clear" w:color="auto" w:fill="00FFFF"/>
        <w:spacing w:after="0" w:line="240" w:lineRule="auto"/>
        <w:ind w:left="851"/>
      </w:pPr>
      <w:r>
        <w:t>Fin</w:t>
      </w:r>
    </w:p>
    <w:bookmarkEnd w:id="0"/>
    <w:p w14:paraId="548572DF" w14:textId="1E94CA6D" w:rsidR="00DD5335" w:rsidRDefault="00DD5335" w:rsidP="00DD5335">
      <w:pPr>
        <w:spacing w:after="0" w:line="240" w:lineRule="auto"/>
        <w:ind w:left="851"/>
      </w:pPr>
    </w:p>
    <w:p w14:paraId="26C2B94D" w14:textId="77777777" w:rsidR="007938F5" w:rsidRPr="00251236" w:rsidRDefault="007938F5" w:rsidP="00DD5335">
      <w:pPr>
        <w:spacing w:after="0" w:line="240" w:lineRule="auto"/>
        <w:ind w:left="851"/>
      </w:pPr>
    </w:p>
    <w:p w14:paraId="22961A66" w14:textId="1E9BE7E7" w:rsidR="00DD5335" w:rsidRDefault="007938F5" w:rsidP="00F9481F">
      <w:pPr>
        <w:pStyle w:val="Prrafodelista"/>
        <w:numPr>
          <w:ilvl w:val="0"/>
          <w:numId w:val="13"/>
        </w:numPr>
        <w:ind w:left="426" w:firstLine="0"/>
        <w:outlineLvl w:val="0"/>
      </w:pPr>
      <w:r w:rsidRPr="00FF33AD">
        <w:t>Escribe los siguientes algoritmos formales</w:t>
      </w:r>
    </w:p>
    <w:p w14:paraId="5E1C4E00" w14:textId="77777777" w:rsidR="00F9481F" w:rsidRPr="00FF33AD" w:rsidRDefault="00F9481F" w:rsidP="00F9481F">
      <w:pPr>
        <w:pStyle w:val="Prrafodelista"/>
        <w:ind w:left="426"/>
        <w:outlineLvl w:val="0"/>
      </w:pPr>
    </w:p>
    <w:p w14:paraId="6DADDD79" w14:textId="44765712" w:rsidR="007938F5" w:rsidRPr="00DD5335" w:rsidRDefault="007938F5" w:rsidP="00F9481F">
      <w:pPr>
        <w:pStyle w:val="Prrafodelista"/>
        <w:numPr>
          <w:ilvl w:val="0"/>
          <w:numId w:val="13"/>
        </w:numPr>
        <w:outlineLvl w:val="0"/>
      </w:pPr>
      <w:r w:rsidRPr="00DD5335">
        <w:t>“El aprendiz presenta la evaluación y si le va bien, aprueba.”</w:t>
      </w:r>
    </w:p>
    <w:p w14:paraId="737F745F" w14:textId="77777777" w:rsidR="00DD5335" w:rsidRPr="00DD5335" w:rsidRDefault="00DD5335" w:rsidP="00F9481F">
      <w:pPr>
        <w:pStyle w:val="Prrafodelista"/>
        <w:numPr>
          <w:ilvl w:val="0"/>
          <w:numId w:val="13"/>
        </w:numPr>
        <w:outlineLvl w:val="0"/>
      </w:pPr>
      <w:r w:rsidRPr="00DD5335">
        <w:t>“El usuario solicita el servicio y si cumple, se le atiende.”</w:t>
      </w:r>
    </w:p>
    <w:p w14:paraId="7BA05EFD" w14:textId="4CF8C22C" w:rsidR="00DD5335" w:rsidRPr="008E18EF" w:rsidRDefault="00DD5335" w:rsidP="00F9481F">
      <w:pPr>
        <w:pStyle w:val="Prrafodelista"/>
        <w:numPr>
          <w:ilvl w:val="0"/>
          <w:numId w:val="13"/>
        </w:numPr>
        <w:outlineLvl w:val="0"/>
        <w:rPr>
          <w:rFonts w:eastAsia="Times New Roman"/>
          <w:sz w:val="24"/>
          <w:szCs w:val="24"/>
          <w:lang w:eastAsia="es-CO"/>
        </w:rPr>
      </w:pPr>
      <w:r w:rsidRPr="00DD5335">
        <w:t>“La persona entra al lugar y si hay espacio, pasa.”</w:t>
      </w:r>
    </w:p>
    <w:p w14:paraId="5620DDA7" w14:textId="29F72B6B" w:rsidR="00220F5C" w:rsidRPr="00220F5C" w:rsidRDefault="008E18EF" w:rsidP="00F9481F">
      <w:pPr>
        <w:pStyle w:val="Prrafodelista"/>
        <w:numPr>
          <w:ilvl w:val="0"/>
          <w:numId w:val="13"/>
        </w:numPr>
        <w:outlineLvl w:val="0"/>
        <w:rPr>
          <w:rFonts w:eastAsia="Times New Roman"/>
          <w:sz w:val="24"/>
          <w:szCs w:val="24"/>
          <w:lang w:eastAsia="es-CO"/>
        </w:rPr>
      </w:pPr>
      <w:r>
        <w:t>Diseña un algoritmo que determine si un aprendiz aprueba una competencia, teniendo en cuenta:</w:t>
      </w:r>
    </w:p>
    <w:p w14:paraId="3EB4AF4D" w14:textId="77777777" w:rsidR="00220F5C" w:rsidRDefault="00220F5C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5E7744AE" w14:textId="0A49725A" w:rsidR="008E18EF" w:rsidRDefault="008E18EF" w:rsidP="008E18E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b/>
          <w:bCs/>
        </w:rPr>
      </w:pPr>
      <w:r w:rsidRPr="00A326E9">
        <w:rPr>
          <w:b/>
          <w:bCs/>
        </w:rPr>
        <w:lastRenderedPageBreak/>
        <w:t xml:space="preserve">Fase </w:t>
      </w:r>
      <w:r>
        <w:rPr>
          <w:b/>
          <w:bCs/>
        </w:rPr>
        <w:t>5</w:t>
      </w:r>
      <w:r w:rsidRPr="00A326E9">
        <w:rPr>
          <w:b/>
          <w:bCs/>
        </w:rPr>
        <w:t xml:space="preserve"> – </w:t>
      </w:r>
      <w:r>
        <w:rPr>
          <w:b/>
          <w:bCs/>
        </w:rPr>
        <w:t>Conexión con IA</w:t>
      </w:r>
    </w:p>
    <w:p w14:paraId="564E8E10" w14:textId="77777777" w:rsidR="008E18EF" w:rsidRPr="008E18EF" w:rsidRDefault="008E18EF" w:rsidP="008E18EF">
      <w:pPr>
        <w:rPr>
          <w:b/>
          <w:bCs/>
          <w:sz w:val="27"/>
          <w:szCs w:val="27"/>
          <w:lang w:eastAsia="es-CO"/>
        </w:rPr>
      </w:pPr>
      <w:r w:rsidRPr="008E18EF">
        <w:rPr>
          <w:b/>
          <w:bCs/>
        </w:rPr>
        <w:t>Objetivo</w:t>
      </w:r>
    </w:p>
    <w:p w14:paraId="1EACE0F8" w14:textId="77777777" w:rsidR="008E18EF" w:rsidRPr="00BE7C35" w:rsidRDefault="008E18EF" w:rsidP="008E18EF">
      <w:pPr>
        <w:pStyle w:val="NormalWeb"/>
        <w:rPr>
          <w:rFonts w:ascii="Calibri" w:hAnsi="Calibri" w:cs="Calibri"/>
        </w:rPr>
      </w:pPr>
      <w:r w:rsidRPr="00BE7C35">
        <w:rPr>
          <w:rFonts w:ascii="Calibri" w:hAnsi="Calibri" w:cs="Calibri"/>
        </w:rPr>
        <w:t xml:space="preserve">Entender la </w:t>
      </w:r>
      <w:proofErr w:type="gramStart"/>
      <w:r w:rsidRPr="00BE7C35">
        <w:rPr>
          <w:rFonts w:ascii="Calibri" w:hAnsi="Calibri" w:cs="Calibri"/>
        </w:rPr>
        <w:t>relación humano</w:t>
      </w:r>
      <w:proofErr w:type="gramEnd"/>
      <w:r w:rsidRPr="00BE7C35">
        <w:rPr>
          <w:rFonts w:ascii="Calibri" w:hAnsi="Calibri" w:cs="Calibri"/>
        </w:rPr>
        <w:t>–algoritmo–IA.</w:t>
      </w:r>
    </w:p>
    <w:p w14:paraId="693F45CF" w14:textId="77777777" w:rsidR="008E18EF" w:rsidRPr="00BE7C35" w:rsidRDefault="008E18EF" w:rsidP="008E18EF">
      <w:pPr>
        <w:rPr>
          <w:rFonts w:cs="Calibri"/>
          <w:b/>
          <w:bCs/>
        </w:rPr>
      </w:pPr>
      <w:r w:rsidRPr="00BE7C35">
        <w:rPr>
          <w:rFonts w:cs="Calibri"/>
          <w:b/>
          <w:bCs/>
        </w:rPr>
        <w:t>Actividad reflexiva</w:t>
      </w:r>
    </w:p>
    <w:p w14:paraId="3B660D7C" w14:textId="77777777" w:rsidR="008E18EF" w:rsidRPr="00BE7C35" w:rsidRDefault="008E18EF" w:rsidP="008E18EF">
      <w:pPr>
        <w:pStyle w:val="NormalWeb"/>
        <w:rPr>
          <w:rFonts w:ascii="Calibri" w:hAnsi="Calibri" w:cs="Calibri"/>
        </w:rPr>
      </w:pPr>
      <w:r w:rsidRPr="00BE7C35">
        <w:rPr>
          <w:rStyle w:val="Textoennegrita"/>
          <w:rFonts w:ascii="Calibri" w:hAnsi="Calibri" w:cs="Calibri"/>
        </w:rPr>
        <w:t>Ejercicio 6 – Algoritmo + IA</w:t>
      </w:r>
    </w:p>
    <w:p w14:paraId="55202E7B" w14:textId="37BF399C" w:rsidR="008E18EF" w:rsidRPr="00BE7C35" w:rsidRDefault="008E18EF" w:rsidP="00B243BF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BE7C35">
        <w:rPr>
          <w:rFonts w:ascii="Calibri" w:hAnsi="Calibri" w:cs="Calibri"/>
        </w:rPr>
        <w:t>El estudiante escribe su algoritmo</w:t>
      </w:r>
      <w:r w:rsidR="00DF5E3B">
        <w:rPr>
          <w:rFonts w:ascii="Calibri" w:hAnsi="Calibri" w:cs="Calibri"/>
        </w:rPr>
        <w:t xml:space="preserve"> (informal)</w:t>
      </w:r>
    </w:p>
    <w:p w14:paraId="4EA3F5C1" w14:textId="77777777" w:rsidR="008E18EF" w:rsidRPr="00BE7C35" w:rsidRDefault="008E18EF" w:rsidP="00B243BF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BE7C35">
        <w:rPr>
          <w:rFonts w:ascii="Calibri" w:hAnsi="Calibri" w:cs="Calibri"/>
        </w:rPr>
        <w:t>Lo entrega a una IA (ChatGPT, Gemini).</w:t>
      </w:r>
    </w:p>
    <w:p w14:paraId="0317DB7D" w14:textId="77777777" w:rsidR="008E18EF" w:rsidRPr="00BE7C35" w:rsidRDefault="008E18EF" w:rsidP="00B243BF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BE7C35">
        <w:rPr>
          <w:rFonts w:ascii="Calibri" w:hAnsi="Calibri" w:cs="Calibri"/>
        </w:rPr>
        <w:t>Analiza:</w:t>
      </w:r>
    </w:p>
    <w:p w14:paraId="454BECE1" w14:textId="77777777" w:rsidR="008E18EF" w:rsidRPr="00BE7C35" w:rsidRDefault="008E18EF" w:rsidP="00B243BF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BE7C35">
        <w:rPr>
          <w:rFonts w:ascii="Calibri" w:hAnsi="Calibri" w:cs="Calibri"/>
        </w:rPr>
        <w:t>¿La IA lo entendió?</w:t>
      </w:r>
    </w:p>
    <w:p w14:paraId="0CCB3C80" w14:textId="77777777" w:rsidR="008E18EF" w:rsidRPr="00BE7C35" w:rsidRDefault="008E18EF" w:rsidP="00B243BF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BE7C35">
        <w:rPr>
          <w:rFonts w:ascii="Calibri" w:hAnsi="Calibri" w:cs="Calibri"/>
        </w:rPr>
        <w:t>¿Qué interpretó mal?</w:t>
      </w:r>
    </w:p>
    <w:p w14:paraId="6BDCACED" w14:textId="77777777" w:rsidR="008E18EF" w:rsidRPr="00BE7C35" w:rsidRDefault="008E18EF" w:rsidP="00B243BF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BE7C35">
        <w:rPr>
          <w:rFonts w:ascii="Calibri" w:hAnsi="Calibri" w:cs="Calibri"/>
        </w:rPr>
        <w:t>¿Qué faltó formalizar?</w:t>
      </w:r>
    </w:p>
    <w:p w14:paraId="0BE2E34E" w14:textId="77777777" w:rsidR="008E18EF" w:rsidRPr="00BE7C35" w:rsidRDefault="008E18EF" w:rsidP="008E18EF">
      <w:pPr>
        <w:pStyle w:val="NormalWeb"/>
        <w:rPr>
          <w:rFonts w:ascii="Calibri" w:hAnsi="Calibri" w:cs="Calibri"/>
        </w:rPr>
      </w:pPr>
      <w:r w:rsidRPr="00BE7C35">
        <w:rPr>
          <w:rFonts w:ascii="Segoe UI Emoji" w:hAnsi="Segoe UI Emoji" w:cs="Segoe UI Emoji"/>
        </w:rPr>
        <w:t>👉</w:t>
      </w:r>
      <w:r w:rsidRPr="00BE7C35">
        <w:rPr>
          <w:rFonts w:ascii="Calibri" w:hAnsi="Calibri" w:cs="Calibri"/>
        </w:rPr>
        <w:t xml:space="preserve"> Cierre conceptual:</w:t>
      </w:r>
    </w:p>
    <w:p w14:paraId="1A36EDB2" w14:textId="02198B3D" w:rsidR="008E18EF" w:rsidRDefault="008E18EF" w:rsidP="008E18EF">
      <w:pPr>
        <w:pStyle w:val="NormalWeb"/>
        <w:rPr>
          <w:rFonts w:ascii="Calibri" w:hAnsi="Calibri" w:cs="Calibri"/>
        </w:rPr>
      </w:pPr>
      <w:r w:rsidRPr="00BE7C35">
        <w:rPr>
          <w:rFonts w:ascii="Calibri" w:hAnsi="Calibri" w:cs="Calibri"/>
        </w:rPr>
        <w:t>“La calidad del resultado de la IA depende de la calidad del algoritmo que tú piensas.”</w:t>
      </w:r>
    </w:p>
    <w:p w14:paraId="7F946749" w14:textId="795B874E" w:rsidR="00BE7C35" w:rsidRPr="00BE7C35" w:rsidRDefault="00BE7C35" w:rsidP="008E18EF">
      <w:pPr>
        <w:pStyle w:val="NormalWeb"/>
        <w:rPr>
          <w:rFonts w:ascii="Calibri" w:hAnsi="Calibri" w:cs="Calibri"/>
          <w:b/>
          <w:bCs/>
        </w:rPr>
      </w:pPr>
      <w:r w:rsidRPr="00BE7C35">
        <w:rPr>
          <w:rFonts w:ascii="Calibri" w:hAnsi="Calibri" w:cs="Calibri"/>
          <w:b/>
          <w:bCs/>
        </w:rPr>
        <w:t>Ejercicios propuestos</w:t>
      </w:r>
    </w:p>
    <w:p w14:paraId="071F6B3F" w14:textId="3E11D61C" w:rsidR="00BE7C35" w:rsidRDefault="00BE7C35" w:rsidP="00B243BF">
      <w:pPr>
        <w:pStyle w:val="NormalWeb"/>
        <w:numPr>
          <w:ilvl w:val="0"/>
          <w:numId w:val="16"/>
        </w:numPr>
      </w:pPr>
      <w:r>
        <w:t>Convierte un procedimiento informal (texto narrativo) en un algoritmo no informal.</w:t>
      </w:r>
    </w:p>
    <w:p w14:paraId="4D4FD21A" w14:textId="1790A0D1" w:rsidR="00DF5E3B" w:rsidRDefault="00DF5E3B" w:rsidP="00DF5E3B">
      <w:pPr>
        <w:pStyle w:val="NormalWeb"/>
        <w:ind w:left="720"/>
      </w:pPr>
      <w:r>
        <w:t xml:space="preserve">Ejemplo: </w:t>
      </w:r>
      <w:r>
        <w:t>“El estudiante entra a la plataforma, pone sus datos y si todo está bien puede entrar a la clase. Si no, intenta otra vez.”</w:t>
      </w:r>
    </w:p>
    <w:p w14:paraId="3A3CE29C" w14:textId="77777777" w:rsidR="00BE7C35" w:rsidRDefault="00BE7C35" w:rsidP="00B243BF">
      <w:pPr>
        <w:pStyle w:val="NormalWeb"/>
        <w:numPr>
          <w:ilvl w:val="0"/>
          <w:numId w:val="16"/>
        </w:numPr>
      </w:pPr>
      <w:r>
        <w:t>Diseña un algoritmo con al menos:</w:t>
      </w:r>
    </w:p>
    <w:p w14:paraId="4CCE5C9A" w14:textId="77777777" w:rsidR="00BE7C35" w:rsidRDefault="00BE7C35" w:rsidP="00B243BF">
      <w:pPr>
        <w:pStyle w:val="NormalWeb"/>
        <w:numPr>
          <w:ilvl w:val="0"/>
          <w:numId w:val="15"/>
        </w:numPr>
      </w:pPr>
      <w:r>
        <w:t>2 decisiones</w:t>
      </w:r>
    </w:p>
    <w:p w14:paraId="23C3694C" w14:textId="77777777" w:rsidR="00BE7C35" w:rsidRDefault="00BE7C35" w:rsidP="00B243BF">
      <w:pPr>
        <w:pStyle w:val="NormalWeb"/>
        <w:numPr>
          <w:ilvl w:val="0"/>
          <w:numId w:val="15"/>
        </w:numPr>
      </w:pPr>
      <w:r>
        <w:t>1 repetición</w:t>
      </w:r>
    </w:p>
    <w:p w14:paraId="1AAB4AEC" w14:textId="38C37E49" w:rsidR="00BE7C35" w:rsidRDefault="00BE7C35" w:rsidP="00B243BF">
      <w:pPr>
        <w:pStyle w:val="NormalWeb"/>
        <w:numPr>
          <w:ilvl w:val="0"/>
          <w:numId w:val="15"/>
        </w:numPr>
      </w:pPr>
      <w:r>
        <w:t>1 caso de error</w:t>
      </w:r>
    </w:p>
    <w:p w14:paraId="3ED0984D" w14:textId="2440B666" w:rsidR="00A6222C" w:rsidRDefault="00A6222C" w:rsidP="00A6222C">
      <w:pPr>
        <w:pStyle w:val="NormalWeb"/>
        <w:ind w:left="708"/>
      </w:pPr>
      <w:r>
        <w:t xml:space="preserve">Ejemplo: </w:t>
      </w:r>
      <w:r>
        <w:t>Retiro de dinero en un cajero automático</w:t>
      </w:r>
    </w:p>
    <w:p w14:paraId="4762BB9D" w14:textId="77777777" w:rsidR="00BE7C35" w:rsidRPr="00BE7C35" w:rsidRDefault="00BE7C35" w:rsidP="008E18EF">
      <w:pPr>
        <w:pStyle w:val="NormalWeb"/>
        <w:rPr>
          <w:rFonts w:ascii="Calibri" w:hAnsi="Calibri" w:cs="Calibri"/>
        </w:rPr>
      </w:pPr>
    </w:p>
    <w:p w14:paraId="51D1BE33" w14:textId="77777777" w:rsidR="008E18EF" w:rsidRPr="00A326E9" w:rsidRDefault="008E18EF" w:rsidP="008E18E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b/>
          <w:bCs/>
        </w:rPr>
      </w:pPr>
    </w:p>
    <w:p w14:paraId="3F9551FE" w14:textId="77777777" w:rsidR="008E18EF" w:rsidRPr="008E18EF" w:rsidRDefault="008E18EF" w:rsidP="008E18EF">
      <w:pPr>
        <w:outlineLvl w:val="0"/>
        <w:rPr>
          <w:rFonts w:eastAsia="Times New Roman"/>
          <w:sz w:val="24"/>
          <w:szCs w:val="24"/>
          <w:lang w:eastAsia="es-CO"/>
        </w:rPr>
      </w:pPr>
    </w:p>
    <w:p w14:paraId="4AF8E234" w14:textId="232A9DCB" w:rsidR="00B316D1" w:rsidRDefault="00B316D1" w:rsidP="007938F5">
      <w:pPr>
        <w:rPr>
          <w:rFonts w:ascii="Times New Roman" w:eastAsia="Times New Roman" w:hAnsi="Times New Roman"/>
          <w:sz w:val="24"/>
          <w:szCs w:val="24"/>
          <w:lang w:eastAsia="es-CO"/>
        </w:rPr>
      </w:pPr>
    </w:p>
    <w:sectPr w:rsidR="00B316D1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35D00" w14:textId="77777777" w:rsidR="00D31D45" w:rsidRDefault="00D31D45">
      <w:pPr>
        <w:spacing w:after="0" w:line="240" w:lineRule="auto"/>
      </w:pPr>
      <w:r>
        <w:separator/>
      </w:r>
    </w:p>
  </w:endnote>
  <w:endnote w:type="continuationSeparator" w:id="0">
    <w:p w14:paraId="2822FC9C" w14:textId="77777777" w:rsidR="00D31D45" w:rsidRDefault="00D31D45">
      <w:pPr>
        <w:spacing w:after="0" w:line="240" w:lineRule="auto"/>
      </w:pPr>
      <w:r>
        <w:continuationSeparator/>
      </w:r>
    </w:p>
  </w:endnote>
  <w:endnote w:type="continuationNotice" w:id="1">
    <w:p w14:paraId="31303ADF" w14:textId="77777777" w:rsidR="00D31D45" w:rsidRDefault="00D31D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C6104" w14:textId="77777777" w:rsidR="00D31D45" w:rsidRDefault="00D31D45">
      <w:pPr>
        <w:spacing w:after="0" w:line="240" w:lineRule="auto"/>
      </w:pPr>
      <w:r>
        <w:separator/>
      </w:r>
    </w:p>
  </w:footnote>
  <w:footnote w:type="continuationSeparator" w:id="0">
    <w:p w14:paraId="061A32B5" w14:textId="77777777" w:rsidR="00D31D45" w:rsidRDefault="00D31D45">
      <w:pPr>
        <w:spacing w:after="0" w:line="240" w:lineRule="auto"/>
      </w:pPr>
      <w:r>
        <w:continuationSeparator/>
      </w:r>
    </w:p>
  </w:footnote>
  <w:footnote w:type="continuationNotice" w:id="1">
    <w:p w14:paraId="53CA6D09" w14:textId="77777777" w:rsidR="00D31D45" w:rsidRDefault="00D31D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D31D45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D31D45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74868"/>
    <w:multiLevelType w:val="hybridMultilevel"/>
    <w:tmpl w:val="0D5E413E"/>
    <w:lvl w:ilvl="0" w:tplc="2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0EA1371"/>
    <w:multiLevelType w:val="multilevel"/>
    <w:tmpl w:val="18247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C72C1"/>
    <w:multiLevelType w:val="multilevel"/>
    <w:tmpl w:val="461A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C126B"/>
    <w:multiLevelType w:val="multilevel"/>
    <w:tmpl w:val="8B5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C556C"/>
    <w:multiLevelType w:val="multilevel"/>
    <w:tmpl w:val="7F5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10629"/>
    <w:multiLevelType w:val="multilevel"/>
    <w:tmpl w:val="44C6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14488"/>
    <w:multiLevelType w:val="multilevel"/>
    <w:tmpl w:val="44C6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A3734"/>
    <w:multiLevelType w:val="hybridMultilevel"/>
    <w:tmpl w:val="827C5FA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5D56E07"/>
    <w:multiLevelType w:val="multilevel"/>
    <w:tmpl w:val="7DA49CA6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84E44"/>
    <w:multiLevelType w:val="multilevel"/>
    <w:tmpl w:val="7F5C7D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3A01E72"/>
    <w:multiLevelType w:val="multilevel"/>
    <w:tmpl w:val="44C6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63132"/>
    <w:multiLevelType w:val="multilevel"/>
    <w:tmpl w:val="44C6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2"/>
  </w:num>
  <w:num w:numId="4">
    <w:abstractNumId w:val="14"/>
  </w:num>
  <w:num w:numId="5">
    <w:abstractNumId w:val="7"/>
  </w:num>
  <w:num w:numId="6">
    <w:abstractNumId w:val="15"/>
  </w:num>
  <w:num w:numId="7">
    <w:abstractNumId w:val="8"/>
  </w:num>
  <w:num w:numId="8">
    <w:abstractNumId w:val="13"/>
  </w:num>
  <w:num w:numId="9">
    <w:abstractNumId w:val="9"/>
  </w:num>
  <w:num w:numId="10">
    <w:abstractNumId w:val="3"/>
  </w:num>
  <w:num w:numId="11">
    <w:abstractNumId w:val="10"/>
  </w:num>
  <w:num w:numId="12">
    <w:abstractNumId w:val="4"/>
  </w:num>
  <w:num w:numId="13">
    <w:abstractNumId w:val="0"/>
  </w:num>
  <w:num w:numId="14">
    <w:abstractNumId w:val="1"/>
  </w:num>
  <w:num w:numId="15">
    <w:abstractNumId w:val="11"/>
  </w:num>
  <w:num w:numId="16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723CC"/>
    <w:rsid w:val="00082465"/>
    <w:rsid w:val="000935DA"/>
    <w:rsid w:val="000A648F"/>
    <w:rsid w:val="000C285C"/>
    <w:rsid w:val="000E3051"/>
    <w:rsid w:val="000F2166"/>
    <w:rsid w:val="00117BFB"/>
    <w:rsid w:val="00172F63"/>
    <w:rsid w:val="00174851"/>
    <w:rsid w:val="001C508E"/>
    <w:rsid w:val="001C6381"/>
    <w:rsid w:val="001D75C8"/>
    <w:rsid w:val="00220F5C"/>
    <w:rsid w:val="00233A9B"/>
    <w:rsid w:val="00251236"/>
    <w:rsid w:val="002C2CC2"/>
    <w:rsid w:val="002D12AD"/>
    <w:rsid w:val="002E0F5A"/>
    <w:rsid w:val="003163ED"/>
    <w:rsid w:val="003232D5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400D09"/>
    <w:rsid w:val="00417AA3"/>
    <w:rsid w:val="00424075"/>
    <w:rsid w:val="004360C9"/>
    <w:rsid w:val="00444A2D"/>
    <w:rsid w:val="00451A05"/>
    <w:rsid w:val="004673B2"/>
    <w:rsid w:val="00502891"/>
    <w:rsid w:val="00504738"/>
    <w:rsid w:val="005242C6"/>
    <w:rsid w:val="00537159"/>
    <w:rsid w:val="00553E9D"/>
    <w:rsid w:val="005564CA"/>
    <w:rsid w:val="005931AF"/>
    <w:rsid w:val="005D3455"/>
    <w:rsid w:val="005D762E"/>
    <w:rsid w:val="005E2F69"/>
    <w:rsid w:val="005E716B"/>
    <w:rsid w:val="00604A19"/>
    <w:rsid w:val="00640EE8"/>
    <w:rsid w:val="00646F55"/>
    <w:rsid w:val="006866E9"/>
    <w:rsid w:val="006A0BF0"/>
    <w:rsid w:val="006C1109"/>
    <w:rsid w:val="00702E2E"/>
    <w:rsid w:val="00730C34"/>
    <w:rsid w:val="00743A27"/>
    <w:rsid w:val="007553B0"/>
    <w:rsid w:val="00761526"/>
    <w:rsid w:val="00763DBE"/>
    <w:rsid w:val="007659AA"/>
    <w:rsid w:val="007938F5"/>
    <w:rsid w:val="007A2E0B"/>
    <w:rsid w:val="007C3AB2"/>
    <w:rsid w:val="007D4273"/>
    <w:rsid w:val="00815D58"/>
    <w:rsid w:val="00834292"/>
    <w:rsid w:val="00845E20"/>
    <w:rsid w:val="00880A59"/>
    <w:rsid w:val="00886060"/>
    <w:rsid w:val="008B09A6"/>
    <w:rsid w:val="008D48E0"/>
    <w:rsid w:val="008D7773"/>
    <w:rsid w:val="008E18EF"/>
    <w:rsid w:val="008F5A23"/>
    <w:rsid w:val="00901160"/>
    <w:rsid w:val="009015A5"/>
    <w:rsid w:val="0092591E"/>
    <w:rsid w:val="0092729E"/>
    <w:rsid w:val="00930258"/>
    <w:rsid w:val="009448E8"/>
    <w:rsid w:val="009A6613"/>
    <w:rsid w:val="009B6B97"/>
    <w:rsid w:val="009D3278"/>
    <w:rsid w:val="009F5F2B"/>
    <w:rsid w:val="009F7CB4"/>
    <w:rsid w:val="00A30720"/>
    <w:rsid w:val="00A326E9"/>
    <w:rsid w:val="00A6222C"/>
    <w:rsid w:val="00A63563"/>
    <w:rsid w:val="00A92164"/>
    <w:rsid w:val="00A93D42"/>
    <w:rsid w:val="00AF79AC"/>
    <w:rsid w:val="00B03D78"/>
    <w:rsid w:val="00B15F85"/>
    <w:rsid w:val="00B243BF"/>
    <w:rsid w:val="00B316D1"/>
    <w:rsid w:val="00B334B2"/>
    <w:rsid w:val="00B37BFF"/>
    <w:rsid w:val="00B457AB"/>
    <w:rsid w:val="00B53D0D"/>
    <w:rsid w:val="00B67A68"/>
    <w:rsid w:val="00BA3E8C"/>
    <w:rsid w:val="00BA649D"/>
    <w:rsid w:val="00BB464D"/>
    <w:rsid w:val="00BE7C35"/>
    <w:rsid w:val="00C40C7E"/>
    <w:rsid w:val="00C55808"/>
    <w:rsid w:val="00CA46F1"/>
    <w:rsid w:val="00CA7209"/>
    <w:rsid w:val="00CC084F"/>
    <w:rsid w:val="00CC09B2"/>
    <w:rsid w:val="00CE69A9"/>
    <w:rsid w:val="00CF66F5"/>
    <w:rsid w:val="00D11770"/>
    <w:rsid w:val="00D2057C"/>
    <w:rsid w:val="00D277E1"/>
    <w:rsid w:val="00D30C16"/>
    <w:rsid w:val="00D31D45"/>
    <w:rsid w:val="00D83FDF"/>
    <w:rsid w:val="00D85CF8"/>
    <w:rsid w:val="00DC52B5"/>
    <w:rsid w:val="00DD5335"/>
    <w:rsid w:val="00DD7DE9"/>
    <w:rsid w:val="00DF18AE"/>
    <w:rsid w:val="00DF5E3B"/>
    <w:rsid w:val="00E34F6F"/>
    <w:rsid w:val="00E413A0"/>
    <w:rsid w:val="00E5319B"/>
    <w:rsid w:val="00E54187"/>
    <w:rsid w:val="00E84005"/>
    <w:rsid w:val="00E85AFD"/>
    <w:rsid w:val="00EB21B5"/>
    <w:rsid w:val="00EB5C81"/>
    <w:rsid w:val="00EE736D"/>
    <w:rsid w:val="00EF3A25"/>
    <w:rsid w:val="00F26523"/>
    <w:rsid w:val="00F2679D"/>
    <w:rsid w:val="00F439FE"/>
    <w:rsid w:val="00F51763"/>
    <w:rsid w:val="00F67240"/>
    <w:rsid w:val="00F75B05"/>
    <w:rsid w:val="00F9481F"/>
    <w:rsid w:val="00F97D5C"/>
    <w:rsid w:val="00FB155A"/>
    <w:rsid w:val="00FB1D79"/>
    <w:rsid w:val="00FB5843"/>
    <w:rsid w:val="00FE057B"/>
    <w:rsid w:val="00FE7202"/>
    <w:rsid w:val="00FF33AD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8EF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C5580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20F5C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99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0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5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3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6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4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6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6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3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867</TotalTime>
  <Pages>5</Pages>
  <Words>864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128</cp:revision>
  <cp:lastPrinted>2016-06-08T13:42:00Z</cp:lastPrinted>
  <dcterms:created xsi:type="dcterms:W3CDTF">2023-05-11T21:49:00Z</dcterms:created>
  <dcterms:modified xsi:type="dcterms:W3CDTF">2026-02-08T20:07:00Z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