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4D4440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084E39EA" w14:textId="77777777" w:rsidR="00CB23E4" w:rsidRPr="00CB23E4" w:rsidRDefault="00CB23E4" w:rsidP="00CB23E4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sz w:val="24"/>
          <w:szCs w:val="24"/>
          <w:lang w:eastAsia="es-CO"/>
        </w:rPr>
        <w:t xml:space="preserve">En la programación, las </w:t>
      </w:r>
      <w:r w:rsidRPr="00CB23E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instrucciones de ciclo</w:t>
      </w:r>
      <w:r w:rsidRPr="00CB23E4">
        <w:rPr>
          <w:rFonts w:ascii="Times New Roman" w:eastAsia="Times New Roman" w:hAnsi="Times New Roman"/>
          <w:sz w:val="24"/>
          <w:szCs w:val="24"/>
          <w:lang w:eastAsia="es-CO"/>
        </w:rPr>
        <w:t xml:space="preserve"> permiten ejecutar un bloque de código repetidamente. Estas estructuras son fundamentales para automatizar procesos repetitivos y trabajar con grandes volúmenes de datos.</w:t>
      </w:r>
    </w:p>
    <w:p w14:paraId="3C10876C" w14:textId="77777777" w:rsidR="00CB23E4" w:rsidRPr="00CB23E4" w:rsidRDefault="00CB23E4" w:rsidP="00CB23E4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sz w:val="24"/>
          <w:szCs w:val="24"/>
          <w:lang w:eastAsia="es-CO"/>
        </w:rPr>
        <w:t>En LPP, contamos con tres tipos principales de ciclos:</w:t>
      </w:r>
    </w:p>
    <w:p w14:paraId="612803AA" w14:textId="77777777" w:rsidR="00CB23E4" w:rsidRPr="00CB23E4" w:rsidRDefault="00CB23E4" w:rsidP="004D4440">
      <w:pPr>
        <w:numPr>
          <w:ilvl w:val="0"/>
          <w:numId w:val="4"/>
        </w:numPr>
        <w:spacing w:before="100" w:beforeAutospacing="1" w:after="100" w:afterAutospacing="1" w:line="240" w:lineRule="auto"/>
        <w:ind w:left="142" w:firstLine="284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Ciclo Mientras</w:t>
      </w:r>
    </w:p>
    <w:p w14:paraId="57216AE5" w14:textId="77777777" w:rsidR="00CB23E4" w:rsidRPr="00CB23E4" w:rsidRDefault="00CB23E4" w:rsidP="004D4440">
      <w:pPr>
        <w:numPr>
          <w:ilvl w:val="0"/>
          <w:numId w:val="4"/>
        </w:numPr>
        <w:spacing w:before="100" w:beforeAutospacing="1" w:after="100" w:afterAutospacing="1" w:line="240" w:lineRule="auto"/>
        <w:ind w:left="142" w:firstLine="284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Ciclo Para</w:t>
      </w:r>
    </w:p>
    <w:p w14:paraId="380EC0BD" w14:textId="77777777" w:rsidR="00CB23E4" w:rsidRPr="00CB23E4" w:rsidRDefault="00CB23E4" w:rsidP="004D4440">
      <w:pPr>
        <w:numPr>
          <w:ilvl w:val="0"/>
          <w:numId w:val="4"/>
        </w:numPr>
        <w:spacing w:before="100" w:beforeAutospacing="1" w:after="100" w:afterAutospacing="1" w:line="240" w:lineRule="auto"/>
        <w:ind w:left="142" w:firstLine="284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Ciclo Repita</w:t>
      </w:r>
    </w:p>
    <w:p w14:paraId="414C0501" w14:textId="19095942" w:rsidR="00F51763" w:rsidRPr="009448E8" w:rsidRDefault="00F51763" w:rsidP="004D4440">
      <w:pPr>
        <w:pStyle w:val="Prrafodelista"/>
        <w:numPr>
          <w:ilvl w:val="0"/>
          <w:numId w:val="4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4D4440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2CE903BE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 xml:space="preserve">Actividades de </w:t>
      </w:r>
      <w:proofErr w:type="spellStart"/>
      <w:r w:rsidR="004E1CAE">
        <w:rPr>
          <w:rFonts w:cs="Calibri"/>
          <w:b/>
          <w:bCs/>
          <w:sz w:val="24"/>
          <w:szCs w:val="24"/>
          <w:lang w:val="es-MX"/>
        </w:rPr>
        <w:t>apropiaci</w:t>
      </w:r>
      <w:proofErr w:type="spellEnd"/>
      <w:r w:rsidR="004E1CAE">
        <w:rPr>
          <w:rFonts w:cs="Calibri"/>
          <w:b/>
          <w:bCs/>
          <w:sz w:val="24"/>
          <w:szCs w:val="24"/>
        </w:rPr>
        <w:t>ón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3CD0A995" w14:textId="18A6F317" w:rsidR="00F75B05" w:rsidRDefault="009F5F2B" w:rsidP="00F75B0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proofErr w:type="spellStart"/>
      <w:r>
        <w:rPr>
          <w:rFonts w:eastAsia="Arial" w:cs="Calibri"/>
          <w:b/>
        </w:rPr>
        <w:t>Descripcion</w:t>
      </w:r>
      <w:proofErr w:type="spellEnd"/>
      <w:r>
        <w:rPr>
          <w:rFonts w:eastAsia="Arial" w:cs="Calibri"/>
          <w:b/>
        </w:rPr>
        <w:t xml:space="preserve"> de la actividad</w:t>
      </w:r>
    </w:p>
    <w:p w14:paraId="1D578E00" w14:textId="77777777" w:rsidR="000C175E" w:rsidRPr="000C175E" w:rsidRDefault="000C175E" w:rsidP="000C175E">
      <w:pPr>
        <w:pStyle w:val="Prrafodelista"/>
        <w:numPr>
          <w:ilvl w:val="0"/>
          <w:numId w:val="9"/>
        </w:numPr>
        <w:spacing w:after="0" w:line="240" w:lineRule="auto"/>
        <w:rPr>
          <w:rFonts w:ascii="Calibri" w:hAnsi="Calibri" w:cs="Calibri"/>
          <w:szCs w:val="20"/>
          <w:lang w:val="es-MX"/>
        </w:rPr>
      </w:pPr>
      <w:r w:rsidRPr="000C175E">
        <w:rPr>
          <w:rFonts w:ascii="Calibri" w:hAnsi="Calibri" w:cs="Calibri"/>
          <w:szCs w:val="20"/>
          <w:lang w:val="es-MX"/>
        </w:rPr>
        <w:t xml:space="preserve">Del manual LPP, lea el tema: </w:t>
      </w:r>
      <w:r w:rsidRPr="000C175E">
        <w:rPr>
          <w:rFonts w:ascii="Calibri" w:hAnsi="Calibri" w:cs="Calibri"/>
          <w:b/>
          <w:szCs w:val="20"/>
          <w:lang w:val="es-MX"/>
        </w:rPr>
        <w:t xml:space="preserve">Instrucciones de Ciclo -&gt; instrucción Para e instrucción repita </w:t>
      </w:r>
      <w:r w:rsidRPr="000C175E">
        <w:rPr>
          <w:rFonts w:ascii="Calibri" w:hAnsi="Calibri" w:cs="Calibri"/>
          <w:szCs w:val="20"/>
          <w:lang w:val="es-MX"/>
        </w:rPr>
        <w:t>(Paginas 26 a 32),</w:t>
      </w:r>
      <w:r w:rsidRPr="000C175E">
        <w:rPr>
          <w:rFonts w:ascii="Calibri" w:hAnsi="Calibri" w:cs="Calibri"/>
          <w:b/>
          <w:szCs w:val="20"/>
          <w:lang w:val="es-MX"/>
        </w:rPr>
        <w:t xml:space="preserve"> </w:t>
      </w:r>
      <w:r w:rsidRPr="000C175E">
        <w:rPr>
          <w:rFonts w:ascii="Calibri" w:hAnsi="Calibri" w:cs="Calibri"/>
          <w:szCs w:val="20"/>
          <w:lang w:val="es-MX"/>
        </w:rPr>
        <w:t>realice los ejercicios que allí aparecen.</w:t>
      </w:r>
    </w:p>
    <w:p w14:paraId="42EF69FF" w14:textId="77777777" w:rsidR="000C175E" w:rsidRPr="000C175E" w:rsidRDefault="000C175E" w:rsidP="000C175E">
      <w:pPr>
        <w:pStyle w:val="Prrafodelista"/>
        <w:rPr>
          <w:rFonts w:ascii="Calibri" w:hAnsi="Calibri" w:cs="Calibri"/>
          <w:szCs w:val="20"/>
          <w:lang w:val="es-MX"/>
        </w:rPr>
      </w:pPr>
    </w:p>
    <w:p w14:paraId="75C226DD" w14:textId="77777777" w:rsidR="000C175E" w:rsidRPr="000C175E" w:rsidRDefault="000C175E" w:rsidP="000C175E">
      <w:pPr>
        <w:pStyle w:val="Prrafodelista"/>
        <w:numPr>
          <w:ilvl w:val="0"/>
          <w:numId w:val="9"/>
        </w:numPr>
        <w:spacing w:after="0" w:line="240" w:lineRule="auto"/>
        <w:rPr>
          <w:rFonts w:ascii="Calibri" w:hAnsi="Calibri" w:cs="Calibri"/>
          <w:szCs w:val="20"/>
          <w:lang w:val="es-MX"/>
        </w:rPr>
      </w:pPr>
      <w:r w:rsidRPr="000C175E">
        <w:rPr>
          <w:rFonts w:ascii="Calibri" w:hAnsi="Calibri" w:cs="Calibri"/>
          <w:szCs w:val="20"/>
          <w:lang w:val="es-MX"/>
        </w:rPr>
        <w:t xml:space="preserve">Instrucción </w:t>
      </w:r>
      <w:r w:rsidRPr="000C175E">
        <w:rPr>
          <w:rFonts w:ascii="Calibri" w:hAnsi="Calibri" w:cs="Calibri"/>
          <w:b/>
          <w:szCs w:val="20"/>
          <w:lang w:val="es-MX"/>
        </w:rPr>
        <w:t>para hasta</w:t>
      </w:r>
    </w:p>
    <w:p w14:paraId="3459D436" w14:textId="77777777" w:rsidR="000C175E" w:rsidRPr="000C175E" w:rsidRDefault="000C175E" w:rsidP="000C175E">
      <w:pPr>
        <w:spacing w:after="0" w:line="240" w:lineRule="auto"/>
        <w:ind w:left="1134"/>
        <w:jc w:val="both"/>
        <w:rPr>
          <w:rFonts w:cs="Calibri"/>
        </w:rPr>
      </w:pPr>
    </w:p>
    <w:p w14:paraId="752EF30E" w14:textId="02D2A6B5" w:rsidR="000C175E" w:rsidRDefault="000C175E" w:rsidP="000C175E">
      <w:pPr>
        <w:numPr>
          <w:ilvl w:val="0"/>
          <w:numId w:val="14"/>
        </w:numPr>
        <w:tabs>
          <w:tab w:val="clear" w:pos="1428"/>
        </w:tabs>
        <w:spacing w:after="0" w:line="240" w:lineRule="auto"/>
        <w:ind w:left="1134" w:hanging="426"/>
        <w:jc w:val="both"/>
        <w:rPr>
          <w:rFonts w:cs="Calibri"/>
        </w:rPr>
      </w:pPr>
      <w:r w:rsidRPr="000C175E">
        <w:rPr>
          <w:rFonts w:cs="Calibri"/>
        </w:rPr>
        <w:t>Realizar un algoritmo para imprimir los números de 1 hasta n.</w:t>
      </w:r>
    </w:p>
    <w:p w14:paraId="66522C9E" w14:textId="77777777" w:rsidR="000C175E" w:rsidRDefault="000C175E" w:rsidP="000C175E">
      <w:pPr>
        <w:spacing w:after="0" w:line="240" w:lineRule="auto"/>
        <w:ind w:left="1134"/>
        <w:jc w:val="both"/>
        <w:rPr>
          <w:rFonts w:cs="Calibri"/>
        </w:rPr>
      </w:pPr>
    </w:p>
    <w:p w14:paraId="49959354" w14:textId="77777777" w:rsidR="000C175E" w:rsidRPr="000C175E" w:rsidRDefault="000C175E" w:rsidP="000C175E">
      <w:pPr>
        <w:shd w:val="clear" w:color="auto" w:fill="00B0F0"/>
        <w:spacing w:after="0" w:line="240" w:lineRule="auto"/>
        <w:ind w:left="1134"/>
        <w:jc w:val="both"/>
        <w:rPr>
          <w:rFonts w:cs="Calibri"/>
        </w:rPr>
      </w:pPr>
      <w:r w:rsidRPr="000C175E">
        <w:rPr>
          <w:rFonts w:cs="Calibri"/>
        </w:rPr>
        <w:t>entero i</w:t>
      </w:r>
    </w:p>
    <w:p w14:paraId="0A41CC92" w14:textId="77777777" w:rsidR="000C175E" w:rsidRPr="000C175E" w:rsidRDefault="000C175E" w:rsidP="000C175E">
      <w:pPr>
        <w:shd w:val="clear" w:color="auto" w:fill="00B0F0"/>
        <w:spacing w:after="0" w:line="240" w:lineRule="auto"/>
        <w:ind w:left="1134"/>
        <w:jc w:val="both"/>
        <w:rPr>
          <w:rFonts w:cs="Calibri"/>
        </w:rPr>
      </w:pPr>
    </w:p>
    <w:p w14:paraId="1951A25B" w14:textId="77777777" w:rsidR="000C175E" w:rsidRPr="000C175E" w:rsidRDefault="000C175E" w:rsidP="000C175E">
      <w:pPr>
        <w:shd w:val="clear" w:color="auto" w:fill="00B0F0"/>
        <w:spacing w:after="0" w:line="240" w:lineRule="auto"/>
        <w:ind w:left="1134"/>
        <w:jc w:val="both"/>
        <w:rPr>
          <w:rFonts w:cs="Calibri"/>
        </w:rPr>
      </w:pPr>
      <w:r w:rsidRPr="000C175E">
        <w:rPr>
          <w:rFonts w:cs="Calibri"/>
        </w:rPr>
        <w:t>inicio</w:t>
      </w:r>
    </w:p>
    <w:p w14:paraId="6BCE4211" w14:textId="77777777" w:rsidR="000C175E" w:rsidRPr="000C175E" w:rsidRDefault="000C175E" w:rsidP="000C175E">
      <w:pPr>
        <w:shd w:val="clear" w:color="auto" w:fill="00B0F0"/>
        <w:spacing w:after="0" w:line="240" w:lineRule="auto"/>
        <w:ind w:left="1134"/>
        <w:jc w:val="both"/>
        <w:rPr>
          <w:rFonts w:cs="Calibri"/>
        </w:rPr>
      </w:pPr>
      <w:r w:rsidRPr="000C175E">
        <w:rPr>
          <w:rFonts w:cs="Calibri"/>
        </w:rPr>
        <w:t xml:space="preserve">    para i &lt;- 1 hasta 10 haga</w:t>
      </w:r>
    </w:p>
    <w:p w14:paraId="62C96B2D" w14:textId="77777777" w:rsidR="000C175E" w:rsidRPr="000C175E" w:rsidRDefault="000C175E" w:rsidP="000C175E">
      <w:pPr>
        <w:shd w:val="clear" w:color="auto" w:fill="00B0F0"/>
        <w:spacing w:after="0" w:line="240" w:lineRule="auto"/>
        <w:ind w:left="1134"/>
        <w:jc w:val="both"/>
        <w:rPr>
          <w:rFonts w:cs="Calibri"/>
        </w:rPr>
      </w:pPr>
      <w:r w:rsidRPr="000C175E">
        <w:rPr>
          <w:rFonts w:cs="Calibri"/>
        </w:rPr>
        <w:t xml:space="preserve">        escriba i</w:t>
      </w:r>
    </w:p>
    <w:p w14:paraId="642197DB" w14:textId="77777777" w:rsidR="000C175E" w:rsidRPr="000C175E" w:rsidRDefault="000C175E" w:rsidP="000C175E">
      <w:pPr>
        <w:shd w:val="clear" w:color="auto" w:fill="00B0F0"/>
        <w:spacing w:after="0" w:line="240" w:lineRule="auto"/>
        <w:ind w:left="1134"/>
        <w:jc w:val="both"/>
        <w:rPr>
          <w:rFonts w:cs="Calibri"/>
        </w:rPr>
      </w:pPr>
      <w:r w:rsidRPr="000C175E">
        <w:rPr>
          <w:rFonts w:cs="Calibri"/>
        </w:rPr>
        <w:t xml:space="preserve">        llamar </w:t>
      </w:r>
      <w:proofErr w:type="spellStart"/>
      <w:r w:rsidRPr="000C175E">
        <w:rPr>
          <w:rFonts w:cs="Calibri"/>
        </w:rPr>
        <w:t>nueva_linea</w:t>
      </w:r>
      <w:proofErr w:type="spellEnd"/>
    </w:p>
    <w:p w14:paraId="77CB85B8" w14:textId="77777777" w:rsidR="000C175E" w:rsidRPr="000C175E" w:rsidRDefault="000C175E" w:rsidP="000C175E">
      <w:pPr>
        <w:shd w:val="clear" w:color="auto" w:fill="00B0F0"/>
        <w:spacing w:after="0" w:line="240" w:lineRule="auto"/>
        <w:ind w:left="1134"/>
        <w:jc w:val="both"/>
        <w:rPr>
          <w:rFonts w:cs="Calibri"/>
        </w:rPr>
      </w:pPr>
      <w:r w:rsidRPr="000C175E">
        <w:rPr>
          <w:rFonts w:cs="Calibri"/>
        </w:rPr>
        <w:t xml:space="preserve">    fin para</w:t>
      </w:r>
    </w:p>
    <w:p w14:paraId="018831B9" w14:textId="55D5E9E4" w:rsidR="000C175E" w:rsidRPr="000C175E" w:rsidRDefault="000C175E" w:rsidP="000C175E">
      <w:pPr>
        <w:shd w:val="clear" w:color="auto" w:fill="00B0F0"/>
        <w:spacing w:after="0" w:line="240" w:lineRule="auto"/>
        <w:ind w:left="1134"/>
        <w:jc w:val="both"/>
        <w:rPr>
          <w:rFonts w:cs="Calibri"/>
        </w:rPr>
      </w:pPr>
      <w:r w:rsidRPr="000C175E">
        <w:rPr>
          <w:rFonts w:cs="Calibri"/>
        </w:rPr>
        <w:t>fin</w:t>
      </w:r>
    </w:p>
    <w:p w14:paraId="3AAD2995" w14:textId="77777777" w:rsidR="000C175E" w:rsidRDefault="000C175E" w:rsidP="000C175E">
      <w:pPr>
        <w:spacing w:after="0" w:line="240" w:lineRule="auto"/>
        <w:ind w:left="1134"/>
        <w:jc w:val="both"/>
        <w:rPr>
          <w:rFonts w:cs="Calibri"/>
        </w:rPr>
      </w:pPr>
    </w:p>
    <w:p w14:paraId="252F5F51" w14:textId="51464553" w:rsidR="000C175E" w:rsidRDefault="000C175E" w:rsidP="000C175E">
      <w:pPr>
        <w:numPr>
          <w:ilvl w:val="0"/>
          <w:numId w:val="14"/>
        </w:numPr>
        <w:tabs>
          <w:tab w:val="clear" w:pos="1428"/>
          <w:tab w:val="num" w:pos="720"/>
        </w:tabs>
        <w:spacing w:after="0" w:line="240" w:lineRule="auto"/>
        <w:ind w:left="1134" w:hanging="426"/>
        <w:jc w:val="both"/>
        <w:rPr>
          <w:rFonts w:cs="Calibri"/>
        </w:rPr>
      </w:pPr>
      <w:r w:rsidRPr="000C175E">
        <w:rPr>
          <w:rFonts w:cs="Calibri"/>
        </w:rPr>
        <w:t>Realizar un algoritmo para encontrar la sumatoria de 1 hasta n</w:t>
      </w:r>
    </w:p>
    <w:p w14:paraId="0FDE56A6" w14:textId="5FAEDB72" w:rsidR="00302414" w:rsidRDefault="00302414" w:rsidP="00302414">
      <w:pPr>
        <w:tabs>
          <w:tab w:val="num" w:pos="720"/>
        </w:tabs>
        <w:spacing w:after="0" w:line="240" w:lineRule="auto"/>
        <w:jc w:val="both"/>
        <w:rPr>
          <w:rFonts w:cs="Calibri"/>
        </w:rPr>
      </w:pPr>
    </w:p>
    <w:p w14:paraId="3BD8C171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 xml:space="preserve">entero </w:t>
      </w:r>
      <w:proofErr w:type="spellStart"/>
      <w:r w:rsidRPr="00302414">
        <w:rPr>
          <w:rFonts w:cs="Calibri"/>
        </w:rPr>
        <w:t>i,sumatoria</w:t>
      </w:r>
      <w:proofErr w:type="spellEnd"/>
    </w:p>
    <w:p w14:paraId="0581D1AA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</w:p>
    <w:p w14:paraId="6055106B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>inicio</w:t>
      </w:r>
    </w:p>
    <w:p w14:paraId="3A63B269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 xml:space="preserve">    sumatoria &lt;- 0</w:t>
      </w:r>
    </w:p>
    <w:p w14:paraId="1DC0424F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 xml:space="preserve">    para i &lt;- 1 hasta 10 haga</w:t>
      </w:r>
    </w:p>
    <w:p w14:paraId="73BC9435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 xml:space="preserve">        escriba i</w:t>
      </w:r>
    </w:p>
    <w:p w14:paraId="248EA859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 xml:space="preserve">        llamar </w:t>
      </w:r>
      <w:proofErr w:type="spellStart"/>
      <w:r w:rsidRPr="00302414">
        <w:rPr>
          <w:rFonts w:cs="Calibri"/>
        </w:rPr>
        <w:t>nueva_linea</w:t>
      </w:r>
      <w:proofErr w:type="spellEnd"/>
    </w:p>
    <w:p w14:paraId="0FDD11D0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 xml:space="preserve">        sumatoria &lt;- sumatoria + i</w:t>
      </w:r>
    </w:p>
    <w:p w14:paraId="2F0103DF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 xml:space="preserve">    fin para</w:t>
      </w:r>
    </w:p>
    <w:p w14:paraId="54FE5B66" w14:textId="77777777" w:rsidR="00302414" w:rsidRPr="00302414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 xml:space="preserve">    escriba "Sumatoria = ",sumatoria</w:t>
      </w:r>
    </w:p>
    <w:p w14:paraId="522586A5" w14:textId="3D054CA5" w:rsidR="00302414" w:rsidRPr="000C175E" w:rsidRDefault="00302414" w:rsidP="00302414">
      <w:pPr>
        <w:shd w:val="clear" w:color="auto" w:fill="00B0F0"/>
        <w:tabs>
          <w:tab w:val="num" w:pos="720"/>
        </w:tabs>
        <w:spacing w:after="0" w:line="240" w:lineRule="auto"/>
        <w:ind w:left="1134"/>
        <w:jc w:val="both"/>
        <w:rPr>
          <w:rFonts w:cs="Calibri"/>
        </w:rPr>
      </w:pPr>
      <w:r w:rsidRPr="00302414">
        <w:rPr>
          <w:rFonts w:cs="Calibri"/>
        </w:rPr>
        <w:t>fin</w:t>
      </w:r>
    </w:p>
    <w:p w14:paraId="0FCB75A5" w14:textId="066F7612" w:rsidR="00302414" w:rsidRDefault="00302414">
      <w:pPr>
        <w:spacing w:after="0" w:line="240" w:lineRule="auto"/>
        <w:rPr>
          <w:rFonts w:cs="Calibri"/>
        </w:rPr>
      </w:pPr>
      <w:r>
        <w:rPr>
          <w:rFonts w:cs="Calibri"/>
        </w:rPr>
        <w:br w:type="page"/>
      </w:r>
    </w:p>
    <w:p w14:paraId="407C04D1" w14:textId="77777777" w:rsidR="000701DB" w:rsidRDefault="000701DB" w:rsidP="000701DB">
      <w:pPr>
        <w:spacing w:after="0" w:line="240" w:lineRule="auto"/>
        <w:ind w:left="1560"/>
        <w:jc w:val="both"/>
        <w:rPr>
          <w:rFonts w:cs="Calibri"/>
        </w:rPr>
      </w:pPr>
    </w:p>
    <w:p w14:paraId="1D0BC0DD" w14:textId="2451DAD3" w:rsidR="000701DB" w:rsidRDefault="000701DB" w:rsidP="000701DB">
      <w:pPr>
        <w:numPr>
          <w:ilvl w:val="0"/>
          <w:numId w:val="14"/>
        </w:numPr>
        <w:tabs>
          <w:tab w:val="clear" w:pos="1428"/>
          <w:tab w:val="num" w:pos="1146"/>
        </w:tabs>
        <w:spacing w:after="0" w:line="240" w:lineRule="auto"/>
        <w:ind w:left="1560" w:hanging="426"/>
        <w:jc w:val="both"/>
        <w:rPr>
          <w:rFonts w:cs="Calibri"/>
        </w:rPr>
      </w:pPr>
      <w:r w:rsidRPr="000C175E">
        <w:rPr>
          <w:rFonts w:cs="Calibri"/>
        </w:rPr>
        <w:t xml:space="preserve">Realizar un algoritmo para calcular </w:t>
      </w:r>
      <w:proofErr w:type="gramStart"/>
      <w:r w:rsidRPr="000C175E">
        <w:rPr>
          <w:rFonts w:cs="Calibri"/>
        </w:rPr>
        <w:t>el factorial</w:t>
      </w:r>
      <w:proofErr w:type="gramEnd"/>
      <w:r w:rsidRPr="000C175E">
        <w:rPr>
          <w:rFonts w:cs="Calibri"/>
        </w:rPr>
        <w:t xml:space="preserve"> de un numero</w:t>
      </w:r>
    </w:p>
    <w:p w14:paraId="73449F19" w14:textId="77777777" w:rsidR="000701DB" w:rsidRDefault="000701DB" w:rsidP="000701DB">
      <w:pPr>
        <w:spacing w:after="0" w:line="240" w:lineRule="auto"/>
        <w:ind w:left="1560"/>
        <w:jc w:val="both"/>
        <w:rPr>
          <w:rFonts w:cs="Calibri"/>
        </w:rPr>
      </w:pPr>
    </w:p>
    <w:p w14:paraId="1E74166F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 xml:space="preserve">entero </w:t>
      </w:r>
      <w:proofErr w:type="spellStart"/>
      <w:r w:rsidRPr="000701DB">
        <w:rPr>
          <w:rFonts w:cs="Calibri"/>
        </w:rPr>
        <w:t>numero,factorial,i</w:t>
      </w:r>
      <w:proofErr w:type="spellEnd"/>
    </w:p>
    <w:p w14:paraId="668D640F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</w:p>
    <w:p w14:paraId="59447514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>inicio</w:t>
      </w:r>
    </w:p>
    <w:p w14:paraId="324C741B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 xml:space="preserve">    factorial &lt;- 1</w:t>
      </w:r>
    </w:p>
    <w:p w14:paraId="3A0F029B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 xml:space="preserve">    escriba "Numero: "</w:t>
      </w:r>
    </w:p>
    <w:p w14:paraId="6CE3C321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 xml:space="preserve">    lea numero</w:t>
      </w:r>
    </w:p>
    <w:p w14:paraId="78C1CC7C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 xml:space="preserve">    para i &lt;- 2 hasta </w:t>
      </w:r>
      <w:proofErr w:type="spellStart"/>
      <w:r w:rsidRPr="000701DB">
        <w:rPr>
          <w:rFonts w:cs="Calibri"/>
        </w:rPr>
        <w:t>numero</w:t>
      </w:r>
      <w:proofErr w:type="spellEnd"/>
      <w:r w:rsidRPr="000701DB">
        <w:rPr>
          <w:rFonts w:cs="Calibri"/>
        </w:rPr>
        <w:t xml:space="preserve"> haga</w:t>
      </w:r>
    </w:p>
    <w:p w14:paraId="3DCEA8DC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 xml:space="preserve">        factorial &lt;- factorial * i</w:t>
      </w:r>
    </w:p>
    <w:p w14:paraId="3C30C47B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 xml:space="preserve">    fin para</w:t>
      </w:r>
    </w:p>
    <w:p w14:paraId="35EE843E" w14:textId="77777777" w:rsidR="000701DB" w:rsidRP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 xml:space="preserve">    escriba "Factorial de ", numero, " es ", factorial</w:t>
      </w:r>
    </w:p>
    <w:p w14:paraId="32AC0DBE" w14:textId="1A540509" w:rsidR="000701DB" w:rsidRDefault="000701DB" w:rsidP="000701D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0701DB">
        <w:rPr>
          <w:rFonts w:cs="Calibri"/>
        </w:rPr>
        <w:t>fin</w:t>
      </w:r>
    </w:p>
    <w:p w14:paraId="07B3FF21" w14:textId="77777777" w:rsidR="000701DB" w:rsidRPr="000C175E" w:rsidRDefault="000701DB" w:rsidP="000701DB">
      <w:pPr>
        <w:spacing w:after="0" w:line="240" w:lineRule="auto"/>
        <w:ind w:left="1560"/>
        <w:jc w:val="both"/>
        <w:rPr>
          <w:rFonts w:cs="Calibri"/>
        </w:rPr>
      </w:pPr>
    </w:p>
    <w:p w14:paraId="7BDE7482" w14:textId="77E87FFE" w:rsidR="00323F6B" w:rsidRDefault="00323F6B" w:rsidP="00323F6B">
      <w:pPr>
        <w:numPr>
          <w:ilvl w:val="0"/>
          <w:numId w:val="14"/>
        </w:numPr>
        <w:tabs>
          <w:tab w:val="clear" w:pos="1428"/>
          <w:tab w:val="num" w:pos="1146"/>
        </w:tabs>
        <w:spacing w:after="0" w:line="240" w:lineRule="auto"/>
        <w:ind w:left="1560" w:hanging="426"/>
        <w:jc w:val="both"/>
        <w:rPr>
          <w:rFonts w:cs="Calibri"/>
        </w:rPr>
      </w:pPr>
      <w:r w:rsidRPr="000C175E">
        <w:rPr>
          <w:rFonts w:cs="Calibri"/>
        </w:rPr>
        <w:t xml:space="preserve">Realizar un algoritmo </w:t>
      </w:r>
      <w:r>
        <w:rPr>
          <w:rFonts w:cs="Calibri"/>
        </w:rPr>
        <w:t>que genere n tablas de multiplicar con n líneas</w:t>
      </w:r>
    </w:p>
    <w:p w14:paraId="2D8322FE" w14:textId="77777777" w:rsidR="00323F6B" w:rsidRDefault="00323F6B" w:rsidP="00323F6B">
      <w:pPr>
        <w:spacing w:after="0" w:line="240" w:lineRule="auto"/>
        <w:ind w:left="1560"/>
        <w:jc w:val="both"/>
        <w:rPr>
          <w:rFonts w:cs="Calibri"/>
        </w:rPr>
      </w:pPr>
    </w:p>
    <w:p w14:paraId="61813BA9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>entero tabla1,tabla2,i,j,producto</w:t>
      </w:r>
    </w:p>
    <w:p w14:paraId="35DABD5A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proofErr w:type="spellStart"/>
      <w:r w:rsidRPr="00323F6B">
        <w:rPr>
          <w:rFonts w:cs="Calibri"/>
        </w:rPr>
        <w:t>caracter</w:t>
      </w:r>
      <w:proofErr w:type="spellEnd"/>
      <w:r w:rsidRPr="00323F6B">
        <w:rPr>
          <w:rFonts w:cs="Calibri"/>
        </w:rPr>
        <w:t xml:space="preserve"> continuar</w:t>
      </w:r>
    </w:p>
    <w:p w14:paraId="239F024F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</w:p>
    <w:p w14:paraId="262857A9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>inicio</w:t>
      </w:r>
    </w:p>
    <w:p w14:paraId="74B7A264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escriba "Tabla 1 ? "</w:t>
      </w:r>
    </w:p>
    <w:p w14:paraId="43DDD8C7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lea tabla1</w:t>
      </w:r>
    </w:p>
    <w:p w14:paraId="30D22D46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escriba " Tabla 2 ? "</w:t>
      </w:r>
    </w:p>
    <w:p w14:paraId="0A1FAE40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lea tabla2</w:t>
      </w:r>
    </w:p>
    <w:p w14:paraId="7C6C7C3A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para i &lt;- tabla1 hasta tabla2 haga</w:t>
      </w:r>
    </w:p>
    <w:p w14:paraId="68E6B900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   llamar </w:t>
      </w:r>
      <w:proofErr w:type="spellStart"/>
      <w:r w:rsidRPr="00323F6B">
        <w:rPr>
          <w:rFonts w:cs="Calibri"/>
        </w:rPr>
        <w:t>limpiar_pantalla</w:t>
      </w:r>
      <w:proofErr w:type="spellEnd"/>
    </w:p>
    <w:p w14:paraId="76541F9F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    para j &lt;- 1 hasta 10 haga</w:t>
      </w:r>
    </w:p>
    <w:p w14:paraId="144E02D0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    </w:t>
      </w:r>
      <w:r w:rsidRPr="00323F6B">
        <w:rPr>
          <w:rFonts w:cs="Calibri"/>
        </w:rPr>
        <w:tab/>
        <w:t>producto &lt;- i * j</w:t>
      </w:r>
    </w:p>
    <w:p w14:paraId="0FCE9658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        escriba i, " x ", j, " = ", producto            </w:t>
      </w:r>
    </w:p>
    <w:p w14:paraId="036A6AF7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       llamar </w:t>
      </w:r>
      <w:proofErr w:type="spellStart"/>
      <w:r w:rsidRPr="00323F6B">
        <w:rPr>
          <w:rFonts w:cs="Calibri"/>
        </w:rPr>
        <w:t>nueva_linea</w:t>
      </w:r>
      <w:proofErr w:type="spellEnd"/>
    </w:p>
    <w:p w14:paraId="249633AA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    fin para</w:t>
      </w:r>
    </w:p>
    <w:p w14:paraId="3148C17F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    escriba "Presione una tecla para continuar..."</w:t>
      </w:r>
    </w:p>
    <w:p w14:paraId="4F33FC94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    lea continuar</w:t>
      </w:r>
    </w:p>
    <w:p w14:paraId="186D92A2" w14:textId="77777777" w:rsidR="00323F6B" w:rsidRP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 xml:space="preserve">    fin para</w:t>
      </w:r>
    </w:p>
    <w:p w14:paraId="30D7FBE9" w14:textId="3E9F14A9" w:rsidR="00323F6B" w:rsidRDefault="00323F6B" w:rsidP="00323F6B">
      <w:pPr>
        <w:shd w:val="clear" w:color="auto" w:fill="00B0F0"/>
        <w:spacing w:after="0" w:line="240" w:lineRule="auto"/>
        <w:ind w:left="1416"/>
        <w:jc w:val="both"/>
        <w:rPr>
          <w:rFonts w:cs="Calibri"/>
        </w:rPr>
      </w:pPr>
      <w:r w:rsidRPr="00323F6B">
        <w:rPr>
          <w:rFonts w:cs="Calibri"/>
        </w:rPr>
        <w:t>fin</w:t>
      </w:r>
    </w:p>
    <w:p w14:paraId="520FCB66" w14:textId="77777777" w:rsidR="00323F6B" w:rsidRDefault="00323F6B" w:rsidP="00323F6B">
      <w:pPr>
        <w:spacing w:after="0" w:line="240" w:lineRule="auto"/>
        <w:jc w:val="both"/>
        <w:rPr>
          <w:rFonts w:cs="Calibri"/>
        </w:rPr>
      </w:pPr>
    </w:p>
    <w:p w14:paraId="7D11558B" w14:textId="4546D492" w:rsidR="000701DB" w:rsidRDefault="000701DB">
      <w:pPr>
        <w:spacing w:after="0" w:line="240" w:lineRule="auto"/>
        <w:rPr>
          <w:rFonts w:cs="Calibri"/>
        </w:rPr>
      </w:pPr>
    </w:p>
    <w:p w14:paraId="2CA88E9D" w14:textId="534AEF3C" w:rsidR="00D76722" w:rsidRPr="00D76722" w:rsidRDefault="00D76722" w:rsidP="00D76722">
      <w:pPr>
        <w:pStyle w:val="Prrafodelista"/>
        <w:numPr>
          <w:ilvl w:val="0"/>
          <w:numId w:val="9"/>
        </w:numPr>
        <w:spacing w:after="0" w:line="240" w:lineRule="auto"/>
        <w:rPr>
          <w:rFonts w:cs="Arial"/>
          <w:szCs w:val="20"/>
          <w:lang w:val="es-MX"/>
        </w:rPr>
      </w:pPr>
      <w:r w:rsidRPr="00D76722">
        <w:rPr>
          <w:rFonts w:ascii="Calibri" w:hAnsi="Calibri" w:cs="Calibri"/>
          <w:b/>
          <w:szCs w:val="20"/>
          <w:lang w:val="es-MX"/>
        </w:rPr>
        <w:t>Instrucción</w:t>
      </w:r>
      <w:r w:rsidRPr="00CD0EC1">
        <w:rPr>
          <w:rFonts w:cs="Arial"/>
          <w:szCs w:val="20"/>
          <w:lang w:val="es-MX"/>
        </w:rPr>
        <w:t xml:space="preserve"> </w:t>
      </w:r>
      <w:r w:rsidRPr="00CD0EC1">
        <w:rPr>
          <w:rFonts w:cs="Arial"/>
          <w:b/>
          <w:szCs w:val="20"/>
          <w:lang w:val="es-MX"/>
        </w:rPr>
        <w:t>repita</w:t>
      </w:r>
    </w:p>
    <w:p w14:paraId="7CC8A6BC" w14:textId="7DC9C8DE" w:rsidR="00D76722" w:rsidRDefault="00D76722" w:rsidP="00D76722">
      <w:pPr>
        <w:spacing w:after="0" w:line="240" w:lineRule="auto"/>
        <w:ind w:left="708"/>
        <w:rPr>
          <w:rFonts w:cs="Arial"/>
          <w:szCs w:val="20"/>
          <w:lang w:val="es-MX"/>
        </w:rPr>
      </w:pPr>
    </w:p>
    <w:p w14:paraId="412BDFAA" w14:textId="7B17E9B6" w:rsidR="00D76722" w:rsidRDefault="001420C2" w:rsidP="001420C2">
      <w:pPr>
        <w:numPr>
          <w:ilvl w:val="0"/>
          <w:numId w:val="15"/>
        </w:numPr>
        <w:tabs>
          <w:tab w:val="clear" w:pos="1440"/>
          <w:tab w:val="num" w:pos="1788"/>
        </w:tabs>
        <w:spacing w:after="0" w:line="240" w:lineRule="auto"/>
        <w:ind w:left="1068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Implemente y pruebe el siguiente algoritmo</w:t>
      </w:r>
    </w:p>
    <w:p w14:paraId="57FB65F8" w14:textId="6283B9F4" w:rsidR="001420C2" w:rsidRDefault="001420C2" w:rsidP="001420C2">
      <w:pPr>
        <w:spacing w:after="0" w:line="240" w:lineRule="auto"/>
        <w:rPr>
          <w:rFonts w:cs="Arial"/>
          <w:szCs w:val="20"/>
          <w:lang w:val="es-MX"/>
        </w:rPr>
      </w:pPr>
    </w:p>
    <w:p w14:paraId="2866CB64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entero </w:t>
      </w:r>
      <w:proofErr w:type="spellStart"/>
      <w:r w:rsidRPr="001420C2">
        <w:rPr>
          <w:rFonts w:cs="Arial"/>
          <w:szCs w:val="20"/>
          <w:lang w:val="es-MX"/>
        </w:rPr>
        <w:t>numero,sumatoria,i</w:t>
      </w:r>
      <w:proofErr w:type="spellEnd"/>
    </w:p>
    <w:p w14:paraId="0A9592EC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</w:p>
    <w:p w14:paraId="2732282D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inicio </w:t>
      </w:r>
    </w:p>
    <w:p w14:paraId="4A3C01EA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i &lt;- 1</w:t>
      </w:r>
    </w:p>
    <w:p w14:paraId="7B22575B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lastRenderedPageBreak/>
        <w:t xml:space="preserve">    sumatoria &lt;- 0</w:t>
      </w:r>
    </w:p>
    <w:p w14:paraId="6F7E26BB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</w:t>
      </w:r>
    </w:p>
    <w:p w14:paraId="55A0CAB2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escriba "Ingrese un numero: "</w:t>
      </w:r>
    </w:p>
    <w:p w14:paraId="148CE4C2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lea numero</w:t>
      </w:r>
    </w:p>
    <w:p w14:paraId="7C30B500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repita</w:t>
      </w:r>
    </w:p>
    <w:p w14:paraId="739CA89F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    escriba i</w:t>
      </w:r>
    </w:p>
    <w:p w14:paraId="5BFDE40E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    llamar </w:t>
      </w:r>
      <w:proofErr w:type="spellStart"/>
      <w:r w:rsidRPr="001420C2">
        <w:rPr>
          <w:rFonts w:cs="Arial"/>
          <w:szCs w:val="20"/>
          <w:lang w:val="es-MX"/>
        </w:rPr>
        <w:t>nueva_linea</w:t>
      </w:r>
      <w:proofErr w:type="spellEnd"/>
    </w:p>
    <w:p w14:paraId="3622D683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    sumatoria &lt;- sumatoria + i</w:t>
      </w:r>
    </w:p>
    <w:p w14:paraId="718C28DE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    i &lt;- i + 1</w:t>
      </w:r>
    </w:p>
    <w:p w14:paraId="2908BF37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hasta(i &gt; numero)       </w:t>
      </w:r>
    </w:p>
    <w:p w14:paraId="4F9C707B" w14:textId="77777777" w:rsidR="001420C2" w:rsidRPr="001420C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 xml:space="preserve">    escriba "Sumatoria: ", sumatoria</w:t>
      </w:r>
    </w:p>
    <w:p w14:paraId="72819DD4" w14:textId="3F93EDCF" w:rsidR="001420C2" w:rsidRPr="00D76722" w:rsidRDefault="001420C2" w:rsidP="001420C2">
      <w:pPr>
        <w:shd w:val="clear" w:color="auto" w:fill="00B0F0"/>
        <w:spacing w:after="0" w:line="240" w:lineRule="auto"/>
        <w:ind w:left="1068"/>
        <w:rPr>
          <w:rFonts w:cs="Arial"/>
          <w:szCs w:val="20"/>
          <w:lang w:val="es-MX"/>
        </w:rPr>
      </w:pPr>
      <w:r w:rsidRPr="001420C2">
        <w:rPr>
          <w:rFonts w:cs="Arial"/>
          <w:szCs w:val="20"/>
          <w:lang w:val="es-MX"/>
        </w:rPr>
        <w:t>fin</w:t>
      </w:r>
    </w:p>
    <w:p w14:paraId="5973FAC5" w14:textId="77777777" w:rsidR="00D76722" w:rsidRPr="00851FCB" w:rsidRDefault="00D76722" w:rsidP="00D76722">
      <w:pPr>
        <w:pStyle w:val="Prrafodelista"/>
        <w:spacing w:after="0" w:line="240" w:lineRule="auto"/>
        <w:rPr>
          <w:rFonts w:cs="Arial"/>
          <w:szCs w:val="20"/>
          <w:lang w:val="es-MX"/>
        </w:rPr>
      </w:pPr>
    </w:p>
    <w:p w14:paraId="19A66F7A" w14:textId="210F4EE0" w:rsidR="00D76722" w:rsidRDefault="00D76722">
      <w:pPr>
        <w:spacing w:after="0" w:line="240" w:lineRule="auto"/>
        <w:rPr>
          <w:rFonts w:cs="Calibri"/>
        </w:rPr>
      </w:pPr>
    </w:p>
    <w:p w14:paraId="635199A6" w14:textId="35B5208F" w:rsidR="00D76722" w:rsidRDefault="00D76722">
      <w:pPr>
        <w:spacing w:after="0" w:line="240" w:lineRule="auto"/>
        <w:rPr>
          <w:rFonts w:cs="Calibri"/>
        </w:rPr>
      </w:pPr>
      <w:r>
        <w:rPr>
          <w:rFonts w:cs="Calibri"/>
        </w:rPr>
        <w:br w:type="page"/>
      </w:r>
    </w:p>
    <w:p w14:paraId="767975C9" w14:textId="77777777" w:rsidR="00D76722" w:rsidRDefault="00D76722">
      <w:pPr>
        <w:spacing w:after="0" w:line="240" w:lineRule="auto"/>
        <w:rPr>
          <w:rFonts w:cs="Calibri"/>
        </w:rPr>
      </w:pPr>
    </w:p>
    <w:p w14:paraId="6E118462" w14:textId="72227FCC" w:rsidR="00302414" w:rsidRDefault="00302414" w:rsidP="00302414">
      <w:pPr>
        <w:spacing w:after="0" w:line="240" w:lineRule="auto"/>
        <w:ind w:left="1134"/>
        <w:jc w:val="both"/>
        <w:rPr>
          <w:rFonts w:cs="Calibri"/>
          <w:b/>
          <w:bCs/>
        </w:rPr>
      </w:pPr>
      <w:r w:rsidRPr="00302414">
        <w:rPr>
          <w:rFonts w:cs="Calibri"/>
          <w:b/>
          <w:bCs/>
        </w:rPr>
        <w:t xml:space="preserve">Ejercicios </w:t>
      </w:r>
      <w:proofErr w:type="spellStart"/>
      <w:r w:rsidRPr="00302414">
        <w:rPr>
          <w:rFonts w:cs="Calibri"/>
          <w:b/>
          <w:bCs/>
        </w:rPr>
        <w:t>propuesos</w:t>
      </w:r>
      <w:proofErr w:type="spellEnd"/>
    </w:p>
    <w:p w14:paraId="308DA25B" w14:textId="449A509B" w:rsidR="00D76722" w:rsidRDefault="00D76722" w:rsidP="00302414">
      <w:pPr>
        <w:spacing w:after="0" w:line="240" w:lineRule="auto"/>
        <w:ind w:left="1134"/>
        <w:jc w:val="both"/>
        <w:rPr>
          <w:rFonts w:cs="Calibri"/>
          <w:b/>
          <w:bCs/>
        </w:rPr>
      </w:pPr>
    </w:p>
    <w:p w14:paraId="6F131216" w14:textId="5A4D5A5D" w:rsidR="00D76722" w:rsidRPr="001420C2" w:rsidRDefault="00D76722" w:rsidP="00302414">
      <w:pPr>
        <w:spacing w:after="0" w:line="240" w:lineRule="auto"/>
        <w:ind w:left="1134"/>
        <w:jc w:val="both"/>
        <w:rPr>
          <w:rFonts w:cs="Calibri"/>
          <w:b/>
          <w:bCs/>
        </w:rPr>
      </w:pPr>
      <w:r w:rsidRPr="001420C2">
        <w:rPr>
          <w:rFonts w:cs="Calibri"/>
          <w:b/>
          <w:bCs/>
        </w:rPr>
        <w:t>Con el ciclo para</w:t>
      </w:r>
    </w:p>
    <w:p w14:paraId="498F6428" w14:textId="77777777" w:rsidR="00302414" w:rsidRPr="00302414" w:rsidRDefault="00302414" w:rsidP="00302414">
      <w:pPr>
        <w:spacing w:after="0" w:line="240" w:lineRule="auto"/>
        <w:ind w:left="1134"/>
        <w:jc w:val="both"/>
        <w:rPr>
          <w:rFonts w:cs="Calibri"/>
          <w:b/>
          <w:bCs/>
        </w:rPr>
      </w:pPr>
    </w:p>
    <w:p w14:paraId="25686A63" w14:textId="0F5A21B2" w:rsidR="000C175E" w:rsidRPr="000C175E" w:rsidRDefault="000C175E" w:rsidP="00302414">
      <w:pPr>
        <w:numPr>
          <w:ilvl w:val="0"/>
          <w:numId w:val="14"/>
        </w:numPr>
        <w:tabs>
          <w:tab w:val="clear" w:pos="1428"/>
          <w:tab w:val="num" w:pos="1146"/>
        </w:tabs>
        <w:spacing w:after="0" w:line="240" w:lineRule="auto"/>
        <w:ind w:left="1560" w:hanging="426"/>
        <w:jc w:val="both"/>
        <w:rPr>
          <w:rFonts w:cs="Calibri"/>
        </w:rPr>
      </w:pPr>
      <w:r w:rsidRPr="000C175E">
        <w:rPr>
          <w:rFonts w:cs="Calibri"/>
        </w:rPr>
        <w:t>Realizar un algoritmo para generar las tablas de multiplicar</w:t>
      </w:r>
    </w:p>
    <w:p w14:paraId="19FEAE32" w14:textId="77777777" w:rsidR="000C175E" w:rsidRPr="000C175E" w:rsidRDefault="000C175E" w:rsidP="00302414">
      <w:pPr>
        <w:numPr>
          <w:ilvl w:val="0"/>
          <w:numId w:val="13"/>
        </w:numPr>
        <w:tabs>
          <w:tab w:val="clear" w:pos="1440"/>
          <w:tab w:val="num" w:pos="1146"/>
        </w:tabs>
        <w:spacing w:after="0" w:line="240" w:lineRule="auto"/>
        <w:ind w:left="1560" w:hanging="426"/>
        <w:jc w:val="both"/>
        <w:rPr>
          <w:rFonts w:cs="Calibri"/>
        </w:rPr>
      </w:pPr>
      <w:r w:rsidRPr="000C175E">
        <w:rPr>
          <w:rFonts w:cs="Calibri"/>
        </w:rPr>
        <w:t>Elaborar un algoritmo para generar la secuencia de Fibonacci</w:t>
      </w:r>
    </w:p>
    <w:p w14:paraId="5A6D61B8" w14:textId="77777777" w:rsidR="000C175E" w:rsidRPr="000701DB" w:rsidRDefault="000C175E" w:rsidP="00302414">
      <w:pPr>
        <w:numPr>
          <w:ilvl w:val="0"/>
          <w:numId w:val="13"/>
        </w:numPr>
        <w:tabs>
          <w:tab w:val="clear" w:pos="1440"/>
          <w:tab w:val="num" w:pos="1146"/>
        </w:tabs>
        <w:spacing w:after="0" w:line="240" w:lineRule="auto"/>
        <w:ind w:left="1560" w:hanging="426"/>
        <w:jc w:val="both"/>
        <w:rPr>
          <w:rFonts w:cs="Calibri"/>
        </w:rPr>
      </w:pPr>
      <w:r w:rsidRPr="000701DB">
        <w:rPr>
          <w:rFonts w:cs="Calibri"/>
        </w:rPr>
        <w:t>Elaborar un algoritmo que calcule la potencia de un número, teniendo en cuenta:</w:t>
      </w:r>
    </w:p>
    <w:p w14:paraId="314ABA78" w14:textId="77777777" w:rsidR="000C175E" w:rsidRPr="000701DB" w:rsidRDefault="000C175E" w:rsidP="000C175E">
      <w:pPr>
        <w:spacing w:after="0" w:line="240" w:lineRule="auto"/>
        <w:ind w:left="1418"/>
        <w:jc w:val="both"/>
        <w:rPr>
          <w:rFonts w:cs="Calibri"/>
        </w:rPr>
      </w:pPr>
    </w:p>
    <w:p w14:paraId="1AE05348" w14:textId="77777777" w:rsidR="000C175E" w:rsidRPr="000701DB" w:rsidRDefault="000C175E" w:rsidP="000C175E">
      <w:pPr>
        <w:numPr>
          <w:ilvl w:val="1"/>
          <w:numId w:val="13"/>
        </w:numPr>
        <w:tabs>
          <w:tab w:val="clear" w:pos="2160"/>
        </w:tabs>
        <w:spacing w:after="0" w:line="240" w:lineRule="auto"/>
        <w:ind w:left="1418" w:hanging="284"/>
        <w:jc w:val="both"/>
        <w:rPr>
          <w:rFonts w:cs="Calibri"/>
        </w:rPr>
      </w:pPr>
      <w:r w:rsidRPr="000701DB">
        <w:rPr>
          <w:rFonts w:cs="Calibri"/>
        </w:rPr>
        <w:t>Todo número elevado a la 0 es igual a 1</w:t>
      </w:r>
    </w:p>
    <w:p w14:paraId="2AE7A1C9" w14:textId="585579FB" w:rsidR="000C175E" w:rsidRPr="000701DB" w:rsidRDefault="000C175E" w:rsidP="000C175E">
      <w:pPr>
        <w:numPr>
          <w:ilvl w:val="1"/>
          <w:numId w:val="13"/>
        </w:numPr>
        <w:tabs>
          <w:tab w:val="clear" w:pos="2160"/>
        </w:tabs>
        <w:spacing w:after="0" w:line="240" w:lineRule="auto"/>
        <w:ind w:left="1418" w:hanging="284"/>
        <w:jc w:val="both"/>
        <w:rPr>
          <w:rFonts w:cs="Calibri"/>
        </w:rPr>
      </w:pPr>
      <w:r w:rsidRPr="000701DB">
        <w:rPr>
          <w:rFonts w:cs="Calibri"/>
        </w:rPr>
        <w:t>Cero (0) elevado a cualquier número es cero</w:t>
      </w:r>
    </w:p>
    <w:p w14:paraId="623583A0" w14:textId="01EB53B8" w:rsidR="000701DB" w:rsidRPr="000701DB" w:rsidRDefault="000701DB" w:rsidP="000701DB">
      <w:pPr>
        <w:numPr>
          <w:ilvl w:val="0"/>
          <w:numId w:val="13"/>
        </w:numPr>
        <w:spacing w:after="0" w:line="240" w:lineRule="auto"/>
        <w:jc w:val="both"/>
        <w:rPr>
          <w:rFonts w:cs="Calibri"/>
        </w:rPr>
      </w:pPr>
      <w:r w:rsidRPr="000701DB">
        <w:t xml:space="preserve">Crea un algoritmo que calcule la suma de todos los números pares entre </w:t>
      </w:r>
      <w:r w:rsidRPr="000701DB">
        <w:rPr>
          <w:rStyle w:val="Textoennegrita"/>
        </w:rPr>
        <w:t>1 y N</w:t>
      </w:r>
      <w:r w:rsidRPr="000701DB">
        <w:t xml:space="preserve">, donde </w:t>
      </w:r>
      <w:r w:rsidRPr="000701DB">
        <w:rPr>
          <w:rStyle w:val="Textoennegrita"/>
        </w:rPr>
        <w:t>N</w:t>
      </w:r>
      <w:r w:rsidRPr="000701DB">
        <w:t xml:space="preserve"> es un número ingresado por el usuario.</w:t>
      </w:r>
    </w:p>
    <w:p w14:paraId="13367171" w14:textId="77777777" w:rsidR="000C175E" w:rsidRPr="000C175E" w:rsidRDefault="000C175E" w:rsidP="000C175E">
      <w:pPr>
        <w:spacing w:after="0" w:line="240" w:lineRule="auto"/>
        <w:ind w:left="1134"/>
        <w:jc w:val="both"/>
        <w:rPr>
          <w:rFonts w:cs="Calibri"/>
        </w:rPr>
      </w:pPr>
    </w:p>
    <w:p w14:paraId="2AAAB23A" w14:textId="77777777" w:rsidR="000C175E" w:rsidRPr="000701DB" w:rsidRDefault="000C175E" w:rsidP="00D76722">
      <w:pPr>
        <w:numPr>
          <w:ilvl w:val="0"/>
          <w:numId w:val="14"/>
        </w:numPr>
        <w:tabs>
          <w:tab w:val="clear" w:pos="1428"/>
          <w:tab w:val="num" w:pos="1146"/>
        </w:tabs>
        <w:spacing w:after="0" w:line="240" w:lineRule="auto"/>
        <w:ind w:left="1560" w:hanging="426"/>
        <w:jc w:val="both"/>
        <w:rPr>
          <w:rFonts w:cs="Calibri"/>
        </w:rPr>
      </w:pPr>
      <w:r w:rsidRPr="000701DB">
        <w:rPr>
          <w:rFonts w:cs="Calibri"/>
        </w:rPr>
        <w:t>Realizar un algoritmo para imprimir los números del 10 al 1.</w:t>
      </w:r>
    </w:p>
    <w:p w14:paraId="740EECEE" w14:textId="255DD917" w:rsidR="000C175E" w:rsidRDefault="000C175E" w:rsidP="00D76722">
      <w:pPr>
        <w:numPr>
          <w:ilvl w:val="0"/>
          <w:numId w:val="14"/>
        </w:numPr>
        <w:tabs>
          <w:tab w:val="clear" w:pos="1428"/>
          <w:tab w:val="num" w:pos="1146"/>
        </w:tabs>
        <w:spacing w:after="0" w:line="240" w:lineRule="auto"/>
        <w:ind w:left="1560" w:hanging="426"/>
        <w:jc w:val="both"/>
        <w:rPr>
          <w:rFonts w:cs="Calibri"/>
        </w:rPr>
      </w:pPr>
      <w:r w:rsidRPr="000C175E">
        <w:rPr>
          <w:rFonts w:cs="Calibri"/>
        </w:rPr>
        <w:t>Realizar un algoritmo para imprimir los números de 2 en 2 hasta n</w:t>
      </w:r>
    </w:p>
    <w:p w14:paraId="1C5E0985" w14:textId="77777777" w:rsidR="00D76722" w:rsidRPr="000C175E" w:rsidRDefault="00D76722" w:rsidP="00D76722">
      <w:pPr>
        <w:spacing w:after="0" w:line="240" w:lineRule="auto"/>
        <w:ind w:left="1440"/>
        <w:jc w:val="both"/>
        <w:rPr>
          <w:rFonts w:cs="Calibri"/>
        </w:rPr>
      </w:pPr>
    </w:p>
    <w:p w14:paraId="1D5847DB" w14:textId="68B32F69" w:rsidR="00D76722" w:rsidRPr="001420C2" w:rsidRDefault="00D76722" w:rsidP="00D76722">
      <w:pPr>
        <w:spacing w:after="0" w:line="240" w:lineRule="auto"/>
        <w:ind w:left="1134"/>
        <w:jc w:val="both"/>
        <w:rPr>
          <w:rFonts w:cs="Calibri"/>
          <w:b/>
          <w:bCs/>
        </w:rPr>
      </w:pPr>
      <w:r w:rsidRPr="001420C2">
        <w:rPr>
          <w:rFonts w:cs="Calibri"/>
          <w:b/>
          <w:bCs/>
        </w:rPr>
        <w:t>Con el ciclo repita</w:t>
      </w:r>
    </w:p>
    <w:p w14:paraId="3D2EBB91" w14:textId="44DE7D25" w:rsidR="001420C2" w:rsidRDefault="001420C2" w:rsidP="00D76722">
      <w:pPr>
        <w:spacing w:after="0" w:line="240" w:lineRule="auto"/>
        <w:ind w:left="1134"/>
        <w:jc w:val="both"/>
        <w:rPr>
          <w:rFonts w:cs="Calibri"/>
        </w:rPr>
      </w:pPr>
    </w:p>
    <w:p w14:paraId="45BD1ACF" w14:textId="77777777" w:rsidR="001420C2" w:rsidRDefault="001420C2" w:rsidP="001420C2">
      <w:pPr>
        <w:numPr>
          <w:ilvl w:val="0"/>
          <w:numId w:val="15"/>
        </w:numPr>
        <w:tabs>
          <w:tab w:val="clear" w:pos="1440"/>
          <w:tab w:val="num" w:pos="2148"/>
        </w:tabs>
        <w:spacing w:after="0" w:line="240" w:lineRule="auto"/>
        <w:ind w:left="1428"/>
        <w:rPr>
          <w:lang w:val="es-MX"/>
        </w:rPr>
      </w:pPr>
      <w:r>
        <w:rPr>
          <w:lang w:val="es-MX"/>
        </w:rPr>
        <w:t>Con base en la lectura del libro algoritmos sobre la instrucción repita, realice un programa que muestre los números de 1 a n.</w:t>
      </w:r>
    </w:p>
    <w:p w14:paraId="02BA4BF2" w14:textId="77777777" w:rsidR="001420C2" w:rsidRDefault="001420C2" w:rsidP="001420C2">
      <w:pPr>
        <w:tabs>
          <w:tab w:val="num" w:pos="1788"/>
        </w:tabs>
        <w:spacing w:after="0" w:line="240" w:lineRule="auto"/>
        <w:ind w:left="1428"/>
        <w:rPr>
          <w:lang w:val="es-MX"/>
        </w:rPr>
      </w:pPr>
    </w:p>
    <w:p w14:paraId="40004719" w14:textId="77777777" w:rsidR="001420C2" w:rsidRDefault="001420C2" w:rsidP="001420C2">
      <w:pPr>
        <w:numPr>
          <w:ilvl w:val="0"/>
          <w:numId w:val="15"/>
        </w:numPr>
        <w:tabs>
          <w:tab w:val="clear" w:pos="1440"/>
          <w:tab w:val="num" w:pos="1800"/>
        </w:tabs>
        <w:spacing w:after="0" w:line="240" w:lineRule="auto"/>
        <w:ind w:left="1428"/>
        <w:rPr>
          <w:lang w:val="es-MX"/>
        </w:rPr>
      </w:pPr>
      <w:r>
        <w:rPr>
          <w:lang w:val="es-MX"/>
        </w:rPr>
        <w:t>Elaborar un cuadro comparativo de las instrucciones mientras y repita.</w:t>
      </w:r>
    </w:p>
    <w:p w14:paraId="65B46F29" w14:textId="77777777" w:rsidR="001420C2" w:rsidRDefault="001420C2" w:rsidP="001420C2">
      <w:pPr>
        <w:spacing w:after="0" w:line="240" w:lineRule="auto"/>
        <w:ind w:left="1428"/>
        <w:rPr>
          <w:lang w:val="es-MX"/>
        </w:rPr>
      </w:pPr>
    </w:p>
    <w:p w14:paraId="56196A02" w14:textId="77777777" w:rsidR="001420C2" w:rsidRDefault="001420C2" w:rsidP="001420C2">
      <w:pPr>
        <w:numPr>
          <w:ilvl w:val="0"/>
          <w:numId w:val="15"/>
        </w:numPr>
        <w:tabs>
          <w:tab w:val="clear" w:pos="1440"/>
          <w:tab w:val="num" w:pos="1800"/>
        </w:tabs>
        <w:spacing w:after="0" w:line="240" w:lineRule="auto"/>
        <w:ind w:left="1428"/>
        <w:jc w:val="both"/>
        <w:rPr>
          <w:lang w:val="es-MX"/>
        </w:rPr>
      </w:pPr>
      <w:r>
        <w:rPr>
          <w:lang w:val="es-MX"/>
        </w:rPr>
        <w:t>Con la instrucción mientras y repita, realizar un algoritmo que permita validar la entrada de la edad de una persona de manera que rechace valores que no sean positivos o iguales a cero (0), en el caso que el usuario se equivoque al digitar la edad se le deberá informar.</w:t>
      </w:r>
    </w:p>
    <w:p w14:paraId="2804C112" w14:textId="77777777" w:rsidR="001420C2" w:rsidRDefault="001420C2" w:rsidP="001420C2">
      <w:pPr>
        <w:spacing w:after="0" w:line="240" w:lineRule="auto"/>
        <w:ind w:left="1428"/>
        <w:jc w:val="both"/>
        <w:rPr>
          <w:lang w:val="es-MX"/>
        </w:rPr>
      </w:pPr>
    </w:p>
    <w:p w14:paraId="596F8A0F" w14:textId="77777777" w:rsidR="001420C2" w:rsidRPr="00D76722" w:rsidRDefault="001420C2" w:rsidP="001420C2">
      <w:pPr>
        <w:numPr>
          <w:ilvl w:val="0"/>
          <w:numId w:val="15"/>
        </w:numPr>
        <w:tabs>
          <w:tab w:val="clear" w:pos="1440"/>
          <w:tab w:val="num" w:pos="2148"/>
        </w:tabs>
        <w:spacing w:after="0" w:line="240" w:lineRule="auto"/>
        <w:ind w:left="1428"/>
        <w:jc w:val="both"/>
        <w:rPr>
          <w:rFonts w:cs="Arial"/>
          <w:lang w:val="es-MX"/>
        </w:rPr>
      </w:pPr>
      <w:r>
        <w:rPr>
          <w:lang w:val="es-MX"/>
        </w:rPr>
        <w:t>Elaborar dos algoritmos uno con la instrucción mientras y otro con la instrucción repita, que permitan la lectura de caracteres desde el teclado hasta que encuentre  el carácter ‘.’, e informar cuantos caracteres se digitaron sin contar el ‘.’.</w:t>
      </w:r>
    </w:p>
    <w:p w14:paraId="271035F8" w14:textId="77777777" w:rsidR="001420C2" w:rsidRDefault="001420C2" w:rsidP="001420C2">
      <w:pPr>
        <w:tabs>
          <w:tab w:val="num" w:pos="1788"/>
        </w:tabs>
        <w:spacing w:after="0" w:line="240" w:lineRule="auto"/>
        <w:ind w:left="360"/>
        <w:jc w:val="both"/>
        <w:rPr>
          <w:rFonts w:cs="Arial"/>
          <w:lang w:val="es-MX"/>
        </w:rPr>
      </w:pPr>
    </w:p>
    <w:p w14:paraId="33F340BD" w14:textId="77777777" w:rsidR="001420C2" w:rsidRDefault="001420C2" w:rsidP="001420C2">
      <w:pPr>
        <w:numPr>
          <w:ilvl w:val="0"/>
          <w:numId w:val="15"/>
        </w:numPr>
        <w:tabs>
          <w:tab w:val="clear" w:pos="1440"/>
          <w:tab w:val="num" w:pos="1800"/>
        </w:tabs>
        <w:spacing w:after="0" w:line="240" w:lineRule="auto"/>
        <w:ind w:left="1428"/>
        <w:jc w:val="both"/>
        <w:rPr>
          <w:rFonts w:cs="Arial"/>
          <w:lang w:val="es-MX"/>
        </w:rPr>
      </w:pPr>
      <w:r>
        <w:rPr>
          <w:lang w:val="es-MX"/>
        </w:rPr>
        <w:t xml:space="preserve">Elaborar un algoritmo que escriba el número de caracteres que se debieron leer antes de haber leído todos los caracteres que conforman la palabra lápiz. Por </w:t>
      </w:r>
      <w:proofErr w:type="gramStart"/>
      <w:r>
        <w:rPr>
          <w:lang w:val="es-MX"/>
        </w:rPr>
        <w:t>ejemplo</w:t>
      </w:r>
      <w:proofErr w:type="gramEnd"/>
      <w:r>
        <w:rPr>
          <w:lang w:val="es-MX"/>
        </w:rPr>
        <w:t xml:space="preserve"> si se leyeron los caracteres:</w:t>
      </w:r>
    </w:p>
    <w:p w14:paraId="16075DBE" w14:textId="77777777" w:rsidR="001420C2" w:rsidRDefault="001420C2" w:rsidP="001420C2">
      <w:pPr>
        <w:spacing w:after="0" w:line="240" w:lineRule="auto"/>
        <w:ind w:left="708"/>
        <w:jc w:val="both"/>
        <w:rPr>
          <w:lang w:val="es-MX"/>
        </w:rPr>
      </w:pPr>
    </w:p>
    <w:p w14:paraId="33A3F5A6" w14:textId="77777777" w:rsidR="001420C2" w:rsidRDefault="001420C2" w:rsidP="001420C2">
      <w:pPr>
        <w:spacing w:after="0" w:line="240" w:lineRule="auto"/>
        <w:ind w:left="2124"/>
        <w:jc w:val="both"/>
        <w:rPr>
          <w:lang w:val="es-MX"/>
        </w:rPr>
      </w:pPr>
      <w:r>
        <w:rPr>
          <w:lang w:val="es-MX"/>
        </w:rPr>
        <w:t>a</w:t>
      </w:r>
      <w:r>
        <w:rPr>
          <w:lang w:val="es-MX"/>
        </w:rPr>
        <w:tab/>
        <w:t>b</w:t>
      </w:r>
      <w:r>
        <w:rPr>
          <w:lang w:val="es-MX"/>
        </w:rPr>
        <w:tab/>
        <w:t>c</w:t>
      </w:r>
      <w:r>
        <w:rPr>
          <w:lang w:val="es-MX"/>
        </w:rPr>
        <w:tab/>
        <w:t>d</w:t>
      </w:r>
      <w:r>
        <w:rPr>
          <w:lang w:val="es-MX"/>
        </w:rPr>
        <w:tab/>
        <w:t>e</w:t>
      </w:r>
      <w:r>
        <w:rPr>
          <w:lang w:val="es-MX"/>
        </w:rPr>
        <w:tab/>
        <w:t>l</w:t>
      </w:r>
      <w:r>
        <w:rPr>
          <w:lang w:val="es-MX"/>
        </w:rPr>
        <w:tab/>
        <w:t>m</w:t>
      </w:r>
      <w:r>
        <w:rPr>
          <w:lang w:val="es-MX"/>
        </w:rPr>
        <w:tab/>
        <w:t>p</w:t>
      </w:r>
      <w:r>
        <w:rPr>
          <w:lang w:val="es-MX"/>
        </w:rPr>
        <w:tab/>
        <w:t>i</w:t>
      </w:r>
      <w:r>
        <w:rPr>
          <w:lang w:val="es-MX"/>
        </w:rPr>
        <w:tab/>
        <w:t>k</w:t>
      </w:r>
      <w:r>
        <w:rPr>
          <w:lang w:val="es-MX"/>
        </w:rPr>
        <w:tab/>
        <w:t>z</w:t>
      </w:r>
    </w:p>
    <w:p w14:paraId="3413C0EA" w14:textId="77777777" w:rsidR="001420C2" w:rsidRDefault="001420C2" w:rsidP="001420C2">
      <w:pPr>
        <w:spacing w:after="0" w:line="240" w:lineRule="auto"/>
        <w:ind w:left="1428"/>
        <w:jc w:val="both"/>
        <w:rPr>
          <w:lang w:val="es-MX"/>
        </w:rPr>
      </w:pPr>
    </w:p>
    <w:p w14:paraId="74DCA227" w14:textId="77777777" w:rsidR="001420C2" w:rsidRDefault="001420C2" w:rsidP="001420C2">
      <w:pPr>
        <w:ind w:left="1428"/>
        <w:jc w:val="both"/>
        <w:rPr>
          <w:lang w:val="es-MX"/>
        </w:rPr>
      </w:pPr>
      <w:r>
        <w:rPr>
          <w:lang w:val="es-MX"/>
        </w:rPr>
        <w:t>Se debe escribir el número 11. Fueron 11 los caracteres leídos antes de completar los caracteres componentes  de la palabra lápiz.</w:t>
      </w:r>
    </w:p>
    <w:p w14:paraId="2673DB9F" w14:textId="77777777" w:rsidR="001420C2" w:rsidRDefault="001420C2" w:rsidP="00D76722">
      <w:pPr>
        <w:spacing w:after="0" w:line="240" w:lineRule="auto"/>
        <w:ind w:left="1134"/>
        <w:jc w:val="both"/>
        <w:rPr>
          <w:rFonts w:cs="Calibri"/>
        </w:rPr>
      </w:pPr>
    </w:p>
    <w:p w14:paraId="21AC09EF" w14:textId="6005E878" w:rsidR="00D76722" w:rsidRDefault="00D76722" w:rsidP="00D76722">
      <w:pPr>
        <w:spacing w:after="0" w:line="240" w:lineRule="auto"/>
        <w:ind w:left="1134"/>
        <w:jc w:val="both"/>
        <w:rPr>
          <w:rFonts w:cs="Calibri"/>
        </w:rPr>
      </w:pPr>
    </w:p>
    <w:p w14:paraId="5DB42AD8" w14:textId="77777777" w:rsidR="00D76722" w:rsidRPr="00D76722" w:rsidRDefault="00D76722" w:rsidP="00D76722">
      <w:pPr>
        <w:spacing w:after="0" w:line="240" w:lineRule="auto"/>
        <w:ind w:left="1134"/>
        <w:jc w:val="both"/>
        <w:rPr>
          <w:rFonts w:cs="Calibri"/>
        </w:rPr>
      </w:pPr>
    </w:p>
    <w:p w14:paraId="52E13C60" w14:textId="77777777" w:rsidR="00CB23E4" w:rsidRDefault="00CB23E4" w:rsidP="00F75B0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5800A127" w14:textId="44CBD3AC" w:rsidR="00791D4C" w:rsidRPr="008A0CAC" w:rsidRDefault="00791D4C" w:rsidP="00D76722">
      <w:pPr>
        <w:spacing w:after="0" w:line="240" w:lineRule="auto"/>
        <w:ind w:left="1134"/>
        <w:jc w:val="both"/>
        <w:rPr>
          <w:rStyle w:val="Hipervnculo"/>
        </w:rPr>
      </w:pPr>
      <w:bookmarkStart w:id="0" w:name="Calidad"/>
      <w:bookmarkStart w:id="1" w:name="Mujeres"/>
      <w:bookmarkEnd w:id="0"/>
      <w:bookmarkEnd w:id="1"/>
    </w:p>
    <w:p w14:paraId="4F8BBC41" w14:textId="6841C84F" w:rsidR="00F75B05" w:rsidRPr="00F26523" w:rsidRDefault="00DD7DE9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Ambiente requerido:  </w:t>
      </w:r>
    </w:p>
    <w:p w14:paraId="6AFE8DDC" w14:textId="3860E472" w:rsidR="00DD7DE9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75B05">
        <w:rPr>
          <w:rFonts w:eastAsia="Arial" w:cs="Calibri"/>
          <w:bCs/>
        </w:rPr>
        <w:t xml:space="preserve">Ambiente de formación con 25 equipos </w:t>
      </w:r>
      <w:r>
        <w:rPr>
          <w:rFonts w:eastAsia="Arial" w:cs="Calibri"/>
          <w:bCs/>
        </w:rPr>
        <w:t>portátiles</w:t>
      </w:r>
    </w:p>
    <w:p w14:paraId="568F266A" w14:textId="4A8AF32A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Acceso a internet</w:t>
      </w:r>
    </w:p>
    <w:p w14:paraId="4F9F7E74" w14:textId="4635A949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Programas de </w:t>
      </w:r>
      <w:proofErr w:type="spellStart"/>
      <w:r>
        <w:rPr>
          <w:rFonts w:eastAsia="Arial" w:cs="Calibri"/>
          <w:bCs/>
        </w:rPr>
        <w:t>ofimatica</w:t>
      </w:r>
      <w:proofErr w:type="spellEnd"/>
    </w:p>
    <w:p w14:paraId="13AC3727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295213D" w14:textId="67EA8D00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2867DDB6" w14:textId="7EDEBB14" w:rsidR="00F26523" w:rsidRPr="009F5F2B" w:rsidRDefault="00F26523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</w:t>
      </w:r>
      <w:r w:rsidR="009F5F2B"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r w:rsidR="009F5F2B" w:rsidRPr="009F5F2B">
        <w:rPr>
          <w:rFonts w:ascii="Calibri" w:eastAsia="Times New Roman" w:hAnsi="Calibri" w:cs="Calibri"/>
          <w:sz w:val="24"/>
          <w:szCs w:val="24"/>
          <w:lang w:eastAsia="es-CO"/>
        </w:rPr>
        <w:t xml:space="preserve">-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Los estudiantes resuelven problemas reales o simulados, fomentando la investigación, el análisis y la colaboración.</w:t>
      </w:r>
    </w:p>
    <w:p w14:paraId="553BACBC" w14:textId="43F182F6" w:rsidR="00F21293" w:rsidRDefault="00F21293">
      <w:pPr>
        <w:spacing w:after="0" w:line="240" w:lineRule="auto"/>
        <w:rPr>
          <w:rFonts w:eastAsia="Arial" w:cs="Calibri"/>
          <w:bCs/>
        </w:rPr>
      </w:pPr>
      <w:r>
        <w:rPr>
          <w:rFonts w:eastAsia="Arial" w:cs="Calibri"/>
          <w:bCs/>
        </w:rPr>
        <w:br w:type="page"/>
      </w:r>
    </w:p>
    <w:p w14:paraId="2339F1F5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7119A7C0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3D8B34BA" w14:textId="1C63BE32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398438C4" w14:textId="4D2BED20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3DCD4272" w14:textId="77777777" w:rsidR="00F26523" w:rsidRPr="00F26523" w:rsidRDefault="00F26523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002C35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082465">
        <w:rPr>
          <w:rFonts w:eastAsia="Arial" w:cs="Calibri"/>
          <w:b/>
        </w:rPr>
        <w:t>6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7711BBA8" w14:textId="51E01434" w:rsidR="00DD7DE9" w:rsidRPr="00901160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901160">
        <w:rPr>
          <w:rFonts w:eastAsia="Arial" w:cs="Calibri"/>
          <w:b/>
        </w:rPr>
        <w:t xml:space="preserve">Estrategias </w:t>
      </w:r>
      <w:r w:rsidR="00D83FDF" w:rsidRPr="00901160">
        <w:rPr>
          <w:rFonts w:eastAsia="Arial" w:cs="Calibri"/>
          <w:b/>
        </w:rPr>
        <w:t xml:space="preserve">o técnicas </w:t>
      </w:r>
      <w:r w:rsidRPr="00901160">
        <w:rPr>
          <w:rFonts w:eastAsia="Arial" w:cs="Calibri"/>
          <w:b/>
        </w:rPr>
        <w:t xml:space="preserve">didácticas activas:  </w:t>
      </w:r>
    </w:p>
    <w:p w14:paraId="275D8C78" w14:textId="77777777" w:rsidR="00901160" w:rsidRPr="009F5F2B" w:rsidRDefault="00901160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- Los estudiantes resuelven problemas reales o simulados, fomentando la investigación, el análisis y la colaboración.</w:t>
      </w:r>
    </w:p>
    <w:p w14:paraId="3200C7DA" w14:textId="3B481AF1" w:rsidR="00DD7DE9" w:rsidRPr="00F51763" w:rsidRDefault="00DD7DE9" w:rsidP="0090116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Duración de la actividad:  </w:t>
      </w:r>
      <w:r w:rsidR="00901160">
        <w:rPr>
          <w:rFonts w:eastAsia="Arial" w:cs="Calibri"/>
          <w:bCs/>
        </w:rPr>
        <w:t xml:space="preserve">12 </w:t>
      </w:r>
      <w:r w:rsidRPr="00F51763">
        <w:rPr>
          <w:rFonts w:eastAsia="Arial" w:cs="Calibri"/>
          <w:bCs/>
        </w:rPr>
        <w:t>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1DDD508E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Lógica</w:t>
      </w:r>
    </w:p>
    <w:p w14:paraId="1219B474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Algoritmo</w:t>
      </w:r>
    </w:p>
    <w:p w14:paraId="7F2C824E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proofErr w:type="spellStart"/>
      <w:r w:rsidRPr="00A6140E">
        <w:rPr>
          <w:rFonts w:cstheme="minorHAnsi"/>
          <w:b/>
        </w:rPr>
        <w:t>Pseucodigo</w:t>
      </w:r>
      <w:proofErr w:type="spellEnd"/>
    </w:p>
    <w:p w14:paraId="698FE511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Variables</w:t>
      </w:r>
    </w:p>
    <w:p w14:paraId="5053AB65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Constantes</w:t>
      </w:r>
    </w:p>
    <w:p w14:paraId="34E322F3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Tipo de dato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69916F1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7A11F47D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5305B" w14:textId="77777777" w:rsidR="004E1EB2" w:rsidRDefault="004E1EB2">
      <w:pPr>
        <w:spacing w:after="0" w:line="240" w:lineRule="auto"/>
      </w:pPr>
      <w:r>
        <w:separator/>
      </w:r>
    </w:p>
  </w:endnote>
  <w:endnote w:type="continuationSeparator" w:id="0">
    <w:p w14:paraId="313E67F3" w14:textId="77777777" w:rsidR="004E1EB2" w:rsidRDefault="004E1EB2">
      <w:pPr>
        <w:spacing w:after="0" w:line="240" w:lineRule="auto"/>
      </w:pPr>
      <w:r>
        <w:continuationSeparator/>
      </w:r>
    </w:p>
  </w:endnote>
  <w:endnote w:type="continuationNotice" w:id="1">
    <w:p w14:paraId="5D393030" w14:textId="77777777" w:rsidR="004E1EB2" w:rsidRDefault="004E1E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7CB73" w14:textId="77777777" w:rsidR="004E1EB2" w:rsidRDefault="004E1EB2">
      <w:pPr>
        <w:spacing w:after="0" w:line="240" w:lineRule="auto"/>
      </w:pPr>
      <w:r>
        <w:separator/>
      </w:r>
    </w:p>
  </w:footnote>
  <w:footnote w:type="continuationSeparator" w:id="0">
    <w:p w14:paraId="63497EEE" w14:textId="77777777" w:rsidR="004E1EB2" w:rsidRDefault="004E1EB2">
      <w:pPr>
        <w:spacing w:after="0" w:line="240" w:lineRule="auto"/>
      </w:pPr>
      <w:r>
        <w:continuationSeparator/>
      </w:r>
    </w:p>
  </w:footnote>
  <w:footnote w:type="continuationNotice" w:id="1">
    <w:p w14:paraId="6B34D92C" w14:textId="77777777" w:rsidR="004E1EB2" w:rsidRDefault="004E1E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4E1EB2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4E1EB2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A4694"/>
    <w:multiLevelType w:val="hybridMultilevel"/>
    <w:tmpl w:val="A4F4C296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A20368"/>
    <w:multiLevelType w:val="hybridMultilevel"/>
    <w:tmpl w:val="A6FCB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0325212"/>
    <w:multiLevelType w:val="hybridMultilevel"/>
    <w:tmpl w:val="F2462D6E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40D07"/>
    <w:multiLevelType w:val="hybridMultilevel"/>
    <w:tmpl w:val="D7DEE9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95CBE"/>
    <w:multiLevelType w:val="hybridMultilevel"/>
    <w:tmpl w:val="4B9E4A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C97FDB"/>
    <w:multiLevelType w:val="hybridMultilevel"/>
    <w:tmpl w:val="6EBA33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F6514"/>
    <w:multiLevelType w:val="hybridMultilevel"/>
    <w:tmpl w:val="020837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00FE6"/>
    <w:multiLevelType w:val="multilevel"/>
    <w:tmpl w:val="50A670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2"/>
  </w:num>
  <w:num w:numId="5">
    <w:abstractNumId w:val="13"/>
  </w:num>
  <w:num w:numId="6">
    <w:abstractNumId w:val="11"/>
  </w:num>
  <w:num w:numId="7">
    <w:abstractNumId w:val="10"/>
  </w:num>
  <w:num w:numId="8">
    <w:abstractNumId w:val="6"/>
  </w:num>
  <w:num w:numId="9">
    <w:abstractNumId w:val="7"/>
  </w:num>
  <w:num w:numId="10">
    <w:abstractNumId w:val="1"/>
  </w:num>
  <w:num w:numId="11">
    <w:abstractNumId w:val="5"/>
  </w:num>
  <w:num w:numId="12">
    <w:abstractNumId w:val="14"/>
  </w:num>
  <w:num w:numId="13">
    <w:abstractNumId w:val="3"/>
  </w:num>
  <w:num w:numId="14">
    <w:abstractNumId w:val="0"/>
  </w:num>
  <w:num w:numId="15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701DB"/>
    <w:rsid w:val="000723CC"/>
    <w:rsid w:val="00082465"/>
    <w:rsid w:val="000935DA"/>
    <w:rsid w:val="000A648F"/>
    <w:rsid w:val="000C175E"/>
    <w:rsid w:val="000C285C"/>
    <w:rsid w:val="000E3051"/>
    <w:rsid w:val="000F2166"/>
    <w:rsid w:val="000F5ADC"/>
    <w:rsid w:val="00117BFB"/>
    <w:rsid w:val="001420C2"/>
    <w:rsid w:val="00172F63"/>
    <w:rsid w:val="00174851"/>
    <w:rsid w:val="001776FD"/>
    <w:rsid w:val="001C508E"/>
    <w:rsid w:val="001D75C8"/>
    <w:rsid w:val="001F74A5"/>
    <w:rsid w:val="00233A9B"/>
    <w:rsid w:val="002D12AD"/>
    <w:rsid w:val="002E06A4"/>
    <w:rsid w:val="002E0F5A"/>
    <w:rsid w:val="00302414"/>
    <w:rsid w:val="003163ED"/>
    <w:rsid w:val="003232D5"/>
    <w:rsid w:val="00323F6B"/>
    <w:rsid w:val="00337061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31136"/>
    <w:rsid w:val="004360C9"/>
    <w:rsid w:val="00444A2D"/>
    <w:rsid w:val="00451A05"/>
    <w:rsid w:val="00455970"/>
    <w:rsid w:val="004673B2"/>
    <w:rsid w:val="00497F14"/>
    <w:rsid w:val="004D4440"/>
    <w:rsid w:val="004E1CAE"/>
    <w:rsid w:val="004E1EB2"/>
    <w:rsid w:val="00502891"/>
    <w:rsid w:val="00504738"/>
    <w:rsid w:val="005242C6"/>
    <w:rsid w:val="00537159"/>
    <w:rsid w:val="00553E9D"/>
    <w:rsid w:val="005931AF"/>
    <w:rsid w:val="005D3455"/>
    <w:rsid w:val="005D762E"/>
    <w:rsid w:val="005E2F69"/>
    <w:rsid w:val="005E716B"/>
    <w:rsid w:val="00604A19"/>
    <w:rsid w:val="00646F55"/>
    <w:rsid w:val="00676B08"/>
    <w:rsid w:val="006866E9"/>
    <w:rsid w:val="006A0BF0"/>
    <w:rsid w:val="00702E2E"/>
    <w:rsid w:val="00743A27"/>
    <w:rsid w:val="007553B0"/>
    <w:rsid w:val="00761526"/>
    <w:rsid w:val="00763DBE"/>
    <w:rsid w:val="007659AA"/>
    <w:rsid w:val="00791D4C"/>
    <w:rsid w:val="007C3AB2"/>
    <w:rsid w:val="007D4273"/>
    <w:rsid w:val="007D6295"/>
    <w:rsid w:val="00815D58"/>
    <w:rsid w:val="00834292"/>
    <w:rsid w:val="00845E20"/>
    <w:rsid w:val="00880A59"/>
    <w:rsid w:val="00886060"/>
    <w:rsid w:val="008B09A6"/>
    <w:rsid w:val="008D48E0"/>
    <w:rsid w:val="008D7773"/>
    <w:rsid w:val="008F5A23"/>
    <w:rsid w:val="00901160"/>
    <w:rsid w:val="009015A5"/>
    <w:rsid w:val="0092729E"/>
    <w:rsid w:val="009448E8"/>
    <w:rsid w:val="00973223"/>
    <w:rsid w:val="009B3D5D"/>
    <w:rsid w:val="009B6B97"/>
    <w:rsid w:val="009D3278"/>
    <w:rsid w:val="009F5F2B"/>
    <w:rsid w:val="00A30720"/>
    <w:rsid w:val="00A63563"/>
    <w:rsid w:val="00A92164"/>
    <w:rsid w:val="00A93D42"/>
    <w:rsid w:val="00AC3B83"/>
    <w:rsid w:val="00AF79AC"/>
    <w:rsid w:val="00B03D78"/>
    <w:rsid w:val="00B334B2"/>
    <w:rsid w:val="00B37BFF"/>
    <w:rsid w:val="00B457AB"/>
    <w:rsid w:val="00B53D0D"/>
    <w:rsid w:val="00B67A68"/>
    <w:rsid w:val="00B97EFE"/>
    <w:rsid w:val="00BA3E8C"/>
    <w:rsid w:val="00BA649D"/>
    <w:rsid w:val="00BB464D"/>
    <w:rsid w:val="00BC2B57"/>
    <w:rsid w:val="00C40C7E"/>
    <w:rsid w:val="00CA46F1"/>
    <w:rsid w:val="00CA7209"/>
    <w:rsid w:val="00CB23E4"/>
    <w:rsid w:val="00CC084F"/>
    <w:rsid w:val="00CC09B2"/>
    <w:rsid w:val="00CE69A9"/>
    <w:rsid w:val="00CF66F5"/>
    <w:rsid w:val="00D11770"/>
    <w:rsid w:val="00D2057C"/>
    <w:rsid w:val="00D277E1"/>
    <w:rsid w:val="00D76722"/>
    <w:rsid w:val="00D83FDF"/>
    <w:rsid w:val="00D85CF8"/>
    <w:rsid w:val="00DC52B5"/>
    <w:rsid w:val="00DD7DE9"/>
    <w:rsid w:val="00DE6514"/>
    <w:rsid w:val="00E34F6F"/>
    <w:rsid w:val="00E413A0"/>
    <w:rsid w:val="00E41BA6"/>
    <w:rsid w:val="00E5319B"/>
    <w:rsid w:val="00E54187"/>
    <w:rsid w:val="00E84005"/>
    <w:rsid w:val="00E85AFD"/>
    <w:rsid w:val="00E93F56"/>
    <w:rsid w:val="00EB21B5"/>
    <w:rsid w:val="00EB5C81"/>
    <w:rsid w:val="00EE736D"/>
    <w:rsid w:val="00EF3A25"/>
    <w:rsid w:val="00F21293"/>
    <w:rsid w:val="00F26523"/>
    <w:rsid w:val="00F2679D"/>
    <w:rsid w:val="00F439FE"/>
    <w:rsid w:val="00F51763"/>
    <w:rsid w:val="00F67240"/>
    <w:rsid w:val="00F75B05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paragraph" w:styleId="Ttulo">
    <w:name w:val="Title"/>
    <w:basedOn w:val="Normal"/>
    <w:link w:val="TtuloCar"/>
    <w:qFormat/>
    <w:rsid w:val="00431136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431136"/>
    <w:rPr>
      <w:rFonts w:ascii="Times New Roman" w:eastAsia="Times New Roman" w:hAnsi="Times New Roman"/>
      <w:sz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37061"/>
    <w:rPr>
      <w:color w:val="356A95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37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Props1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302</TotalTime>
  <Pages>9</Pages>
  <Words>997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137</cp:revision>
  <cp:lastPrinted>2016-06-08T13:42:00Z</cp:lastPrinted>
  <dcterms:created xsi:type="dcterms:W3CDTF">2023-05-11T21:49:00Z</dcterms:created>
  <dcterms:modified xsi:type="dcterms:W3CDTF">2025-03-29T12:07:00Z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