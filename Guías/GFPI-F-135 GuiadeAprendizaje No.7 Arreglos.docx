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404B747F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23416C5F" w14:textId="77777777" w:rsidR="00266EBA" w:rsidRPr="00266EBA" w:rsidRDefault="00266EBA" w:rsidP="00266E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>Las estructuras de datos son un pilar fundamental en la programación, ya que permiten organizar y gestionar la información de manera eficiente. En el contexto de Lenguajes de Programación Procedimental (LPP), comprender estas estructuras es esencial para desarrollar algoritmos óptimos y soluciones efectivas.</w:t>
      </w:r>
    </w:p>
    <w:p w14:paraId="1FE73415" w14:textId="77777777" w:rsidR="00266EBA" w:rsidRPr="00266EBA" w:rsidRDefault="00266EBA" w:rsidP="00266E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 xml:space="preserve">Esta guía está diseñada para introducir a los estudiantes en el concepto de </w:t>
      </w: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estructuras de datos</w:t>
      </w: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 xml:space="preserve">, diferenciando entre aquellas que son </w:t>
      </w: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estáticas y dinámicas</w:t>
      </w: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 xml:space="preserve">. Se hará especial énfasis en los </w:t>
      </w: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arreglos</w:t>
      </w: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>, una de las estructuras de datos más utilizadas en la programación procedimental.</w:t>
      </w:r>
    </w:p>
    <w:p w14:paraId="03C5CC9E" w14:textId="77777777" w:rsidR="00266EBA" w:rsidRPr="00266EBA" w:rsidRDefault="00266EBA" w:rsidP="00266E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 xml:space="preserve">Los </w:t>
      </w: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arreglos</w:t>
      </w: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 xml:space="preserve"> son estructuras estáticas que almacenan múltiples elementos del mismo tipo en posiciones de memoria contiguas. Debido a su naturaleza de tamaño fijo, requieren una planificación cuidadosa para su uso eficiente. A lo largo de esta guía, se explorarán conceptos clave como:</w:t>
      </w:r>
    </w:p>
    <w:p w14:paraId="56478BB5" w14:textId="77777777" w:rsidR="00266EBA" w:rsidRPr="00266EBA" w:rsidRDefault="00266EBA" w:rsidP="00266E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Declaración y uso de arreglos en LPP</w:t>
      </w:r>
    </w:p>
    <w:p w14:paraId="11C79572" w14:textId="77777777" w:rsidR="00266EBA" w:rsidRPr="00266EBA" w:rsidRDefault="00266EBA" w:rsidP="00266E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Acceso y manipulación de elementos</w:t>
      </w:r>
    </w:p>
    <w:p w14:paraId="30BCDF1A" w14:textId="77777777" w:rsidR="00266EBA" w:rsidRPr="00266EBA" w:rsidRDefault="00266EBA" w:rsidP="00266E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Ventajas y limitaciones de los arreglos</w:t>
      </w:r>
    </w:p>
    <w:p w14:paraId="58C7B41F" w14:textId="049F0C1F" w:rsidR="00266EBA" w:rsidRPr="00266EBA" w:rsidRDefault="00266EBA" w:rsidP="00266E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Ejemplos prácticos y ejercicios</w:t>
      </w:r>
    </w:p>
    <w:p w14:paraId="426A6FA5" w14:textId="77777777" w:rsidR="00C31CE5" w:rsidRDefault="00C31CE5" w:rsidP="00C31CE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0055F4A3" w14:textId="2F8CAA35" w:rsidR="00266EBA" w:rsidRPr="00266EBA" w:rsidRDefault="00266EBA" w:rsidP="00C31CE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266EBA">
        <w:rPr>
          <w:rFonts w:ascii="Times New Roman" w:eastAsia="Times New Roman" w:hAnsi="Times New Roman"/>
          <w:sz w:val="24"/>
          <w:szCs w:val="24"/>
          <w:lang w:eastAsia="es-CO"/>
        </w:rPr>
        <w:t>Con este material, se busca que el estudiante adquiera una comprensión clara de cómo funcionan los arreglos en LPP y pueda aplicarlos en la solución de problemas computacionales. ¡Bienvenido a este recorrido por las estructuras de datos en la programación procedimental!</w:t>
      </w:r>
    </w:p>
    <w:p w14:paraId="4A3D1285" w14:textId="77777777" w:rsidR="00266EBA" w:rsidRDefault="00266EBA" w:rsidP="00C31CE5">
      <w:pPr>
        <w:spacing w:after="0" w:line="240" w:lineRule="auto"/>
        <w:rPr>
          <w:rFonts w:cs="Calibri"/>
          <w:b/>
          <w:sz w:val="24"/>
          <w:szCs w:val="24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7D9E4CD0" w14:textId="013FF95A" w:rsidR="00172F63" w:rsidRPr="005B401E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</w:t>
      </w:r>
      <w:r w:rsidR="00F66D01">
        <w:rPr>
          <w:rFonts w:cs="Calibri"/>
          <w:b/>
          <w:bCs/>
          <w:sz w:val="24"/>
          <w:szCs w:val="24"/>
          <w:lang w:val="es-MX"/>
        </w:rPr>
        <w:t xml:space="preserve"> </w:t>
      </w:r>
      <w:proofErr w:type="spellStart"/>
      <w:r w:rsidR="00F66D01" w:rsidRPr="005B401E">
        <w:rPr>
          <w:rFonts w:cs="Calibri"/>
          <w:b/>
          <w:bCs/>
          <w:sz w:val="24"/>
          <w:szCs w:val="24"/>
          <w:lang w:val="es-MX"/>
        </w:rPr>
        <w:t>contextualizac</w:t>
      </w:r>
      <w:r w:rsidR="004E1CAE" w:rsidRPr="005B401E">
        <w:rPr>
          <w:rFonts w:cs="Calibri"/>
          <w:b/>
          <w:bCs/>
          <w:sz w:val="24"/>
          <w:szCs w:val="24"/>
          <w:lang w:val="es-MX"/>
        </w:rPr>
        <w:t>i</w:t>
      </w:r>
      <w:proofErr w:type="spellEnd"/>
      <w:r w:rsidR="004E1CAE" w:rsidRPr="005B401E">
        <w:rPr>
          <w:rFonts w:cs="Calibri"/>
          <w:b/>
          <w:bCs/>
          <w:sz w:val="24"/>
          <w:szCs w:val="24"/>
        </w:rPr>
        <w:t>ón</w:t>
      </w:r>
      <w:r w:rsidR="003630EC" w:rsidRPr="005B401E">
        <w:rPr>
          <w:rFonts w:cs="Calibri"/>
          <w:b/>
          <w:bCs/>
          <w:sz w:val="24"/>
          <w:szCs w:val="24"/>
          <w:lang w:val="es-MX"/>
        </w:rPr>
        <w:t>:</w:t>
      </w:r>
    </w:p>
    <w:p w14:paraId="695504B6" w14:textId="77777777" w:rsidR="00266EBA" w:rsidRDefault="005B401E" w:rsidP="00B90878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 xml:space="preserve">Exploración Conceptual: </w:t>
      </w:r>
    </w:p>
    <w:p w14:paraId="1571C920" w14:textId="7DA2B6CB" w:rsidR="005B401E" w:rsidRDefault="005B401E" w:rsidP="00B90878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0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 xml:space="preserve">¿Qué son </w:t>
      </w:r>
      <w:r w:rsidR="00266EBA">
        <w:rPr>
          <w:rFonts w:ascii="Calibri" w:hAnsi="Calibri" w:cs="Calibri"/>
          <w:b/>
          <w:bCs/>
          <w:sz w:val="24"/>
          <w:szCs w:val="24"/>
          <w:lang w:val="es-MX"/>
        </w:rPr>
        <w:t xml:space="preserve">las </w:t>
      </w:r>
      <w:proofErr w:type="spellStart"/>
      <w:r w:rsidR="00266EBA">
        <w:rPr>
          <w:rFonts w:ascii="Calibri" w:hAnsi="Calibri" w:cs="Calibri"/>
          <w:b/>
          <w:bCs/>
          <w:sz w:val="24"/>
          <w:szCs w:val="24"/>
          <w:lang w:val="es-MX"/>
        </w:rPr>
        <w:t>estruturas</w:t>
      </w:r>
      <w:proofErr w:type="spellEnd"/>
      <w:r w:rsidR="00266EBA">
        <w:rPr>
          <w:rFonts w:ascii="Calibri" w:hAnsi="Calibri" w:cs="Calibri"/>
          <w:b/>
          <w:bCs/>
          <w:sz w:val="24"/>
          <w:szCs w:val="24"/>
          <w:lang w:val="es-MX"/>
        </w:rPr>
        <w:t xml:space="preserve"> de datos</w:t>
      </w: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>?</w:t>
      </w:r>
    </w:p>
    <w:p w14:paraId="5ACF08F1" w14:textId="77777777" w:rsidR="00266EBA" w:rsidRPr="004027D4" w:rsidRDefault="00266EBA" w:rsidP="00B90878">
      <w:pPr>
        <w:pStyle w:val="Ttulo"/>
        <w:jc w:val="both"/>
        <w:rPr>
          <w:rFonts w:ascii="Arial" w:hAnsi="Arial"/>
          <w:bCs/>
          <w:sz w:val="20"/>
        </w:rPr>
      </w:pPr>
      <w:r w:rsidRPr="004027D4">
        <w:rPr>
          <w:rFonts w:ascii="Arial" w:hAnsi="Arial"/>
          <w:bCs/>
          <w:sz w:val="20"/>
        </w:rPr>
        <w:t>Una estructura de datos es una colección de datos organizados de un modo particular. Las estructuras de datos pueden ser de dos tipos: estructuras de datos estáticas y dinámicas.</w:t>
      </w:r>
    </w:p>
    <w:p w14:paraId="5396EBFA" w14:textId="1ADA80DD" w:rsidR="00266EBA" w:rsidRDefault="00266EBA" w:rsidP="00B90878">
      <w:pPr>
        <w:pStyle w:val="Ttulo"/>
        <w:jc w:val="both"/>
        <w:rPr>
          <w:rFonts w:ascii="Arial" w:hAnsi="Arial"/>
          <w:bCs/>
          <w:sz w:val="20"/>
        </w:rPr>
      </w:pPr>
      <w:r w:rsidRPr="004027D4">
        <w:rPr>
          <w:rFonts w:ascii="Arial" w:hAnsi="Arial"/>
          <w:bCs/>
          <w:sz w:val="20"/>
        </w:rPr>
        <w:t xml:space="preserve">Las estructuras de datos estáticas son aquellas en las que se asigna </w:t>
      </w:r>
      <w:r>
        <w:rPr>
          <w:rFonts w:ascii="Arial" w:hAnsi="Arial"/>
          <w:bCs/>
          <w:sz w:val="20"/>
        </w:rPr>
        <w:t>una cantidad fija de memoria cu</w:t>
      </w:r>
      <w:r w:rsidRPr="004027D4">
        <w:rPr>
          <w:rFonts w:ascii="Arial" w:hAnsi="Arial"/>
          <w:bCs/>
          <w:sz w:val="20"/>
        </w:rPr>
        <w:t>a</w:t>
      </w:r>
      <w:r>
        <w:rPr>
          <w:rFonts w:ascii="Arial" w:hAnsi="Arial"/>
          <w:bCs/>
          <w:sz w:val="20"/>
        </w:rPr>
        <w:t>n</w:t>
      </w:r>
      <w:r w:rsidRPr="004027D4">
        <w:rPr>
          <w:rFonts w:ascii="Arial" w:hAnsi="Arial"/>
          <w:bCs/>
          <w:sz w:val="20"/>
        </w:rPr>
        <w:t>do se declara la variable. En muchas ocasiones se necesitan colecciones de datos que crezcan y reduzcan su tamaño en memoria a medida que el programa progresa. Estas estructuras de datos, cuya ocupación en memoria puede aumentar o disminuir en tiempo de ejecución se denominan estructuras dinámicas de datos</w:t>
      </w:r>
    </w:p>
    <w:p w14:paraId="4B8E6132" w14:textId="77777777" w:rsidR="00266EBA" w:rsidRPr="004027D4" w:rsidRDefault="00266EBA" w:rsidP="00B90878">
      <w:pPr>
        <w:pStyle w:val="Ttulo"/>
        <w:jc w:val="both"/>
        <w:rPr>
          <w:rFonts w:ascii="Arial" w:hAnsi="Arial"/>
          <w:bCs/>
          <w:sz w:val="20"/>
        </w:rPr>
      </w:pPr>
    </w:p>
    <w:p w14:paraId="5C1E7242" w14:textId="6E074C2A" w:rsidR="00266EBA" w:rsidRDefault="00266EBA" w:rsidP="00B90878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0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 xml:space="preserve">¿Qué son </w:t>
      </w:r>
      <w:r>
        <w:rPr>
          <w:rFonts w:ascii="Calibri" w:hAnsi="Calibri" w:cs="Calibri"/>
          <w:b/>
          <w:bCs/>
          <w:sz w:val="24"/>
          <w:szCs w:val="24"/>
          <w:lang w:val="es-MX"/>
        </w:rPr>
        <w:t>los arreglos</w:t>
      </w: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>?</w:t>
      </w:r>
    </w:p>
    <w:p w14:paraId="04648D7B" w14:textId="77777777" w:rsidR="00266EBA" w:rsidRPr="004027D4" w:rsidRDefault="00266EBA" w:rsidP="00B90878">
      <w:pPr>
        <w:pStyle w:val="Ttulo"/>
        <w:jc w:val="both"/>
        <w:rPr>
          <w:rFonts w:ascii="Arial" w:hAnsi="Arial"/>
          <w:bCs/>
          <w:sz w:val="20"/>
        </w:rPr>
      </w:pPr>
      <w:r w:rsidRPr="004027D4">
        <w:rPr>
          <w:rFonts w:ascii="Arial" w:hAnsi="Arial"/>
          <w:bCs/>
          <w:sz w:val="20"/>
        </w:rPr>
        <w:t>Los arreglos son estructuras de datos estáticas; que consisten en elementos de datos relacionados del mismo tipo. Los arreglos son entidades de longitud fija que conservan siempre la misma longitud una vez creados.</w:t>
      </w:r>
    </w:p>
    <w:p w14:paraId="20944CA0" w14:textId="77777777" w:rsidR="00266EBA" w:rsidRPr="004027D4" w:rsidRDefault="00266EBA" w:rsidP="00B90878">
      <w:pPr>
        <w:pStyle w:val="Ttulo"/>
        <w:jc w:val="both"/>
        <w:rPr>
          <w:rFonts w:ascii="Arial" w:hAnsi="Arial"/>
          <w:bCs/>
          <w:sz w:val="20"/>
        </w:rPr>
      </w:pPr>
    </w:p>
    <w:p w14:paraId="744C5EA7" w14:textId="77777777" w:rsidR="00266EBA" w:rsidRPr="004027D4" w:rsidRDefault="00266EBA" w:rsidP="00B90878">
      <w:pPr>
        <w:pStyle w:val="Ttulo"/>
        <w:jc w:val="both"/>
        <w:rPr>
          <w:rFonts w:ascii="Arial" w:hAnsi="Arial"/>
          <w:bCs/>
          <w:sz w:val="20"/>
        </w:rPr>
      </w:pPr>
      <w:r w:rsidRPr="004027D4">
        <w:rPr>
          <w:rFonts w:ascii="Arial" w:hAnsi="Arial"/>
          <w:bCs/>
          <w:sz w:val="20"/>
        </w:rPr>
        <w:t xml:space="preserve">La figura 1 es la representación lógica de un arreglo de 10 posiciones, llamado números, El primer elemento de un arreglo en Java, empieza a partir de la posición cero (0), y se puede hacer referencia a cualquiera de sus elementos a través de su nombre y un índice o subíndice. Por lo </w:t>
      </w:r>
      <w:proofErr w:type="gramStart"/>
      <w:r w:rsidRPr="004027D4">
        <w:rPr>
          <w:rFonts w:ascii="Arial" w:hAnsi="Arial"/>
          <w:bCs/>
          <w:sz w:val="20"/>
        </w:rPr>
        <w:t>tanto</w:t>
      </w:r>
      <w:proofErr w:type="gramEnd"/>
      <w:r w:rsidRPr="004027D4">
        <w:rPr>
          <w:rFonts w:ascii="Arial" w:hAnsi="Arial"/>
          <w:bCs/>
          <w:sz w:val="20"/>
        </w:rPr>
        <w:t xml:space="preserve"> el primer elemento del arreglo de la figura 1, es arreglo[0], que contiene el número 2; arreglo[9] es el décimo elemento y contiene el número 8.</w:t>
      </w:r>
    </w:p>
    <w:p w14:paraId="30D82647" w14:textId="77777777" w:rsidR="00266EBA" w:rsidRPr="00C873EE" w:rsidRDefault="00266EBA" w:rsidP="00B90878">
      <w:pPr>
        <w:rPr>
          <w:rFonts w:cs="Arial"/>
          <w:szCs w:val="20"/>
          <w:lang w:val="es-MX"/>
        </w:rPr>
      </w:pPr>
      <w:r>
        <w:rPr>
          <w:b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AAD33F" wp14:editId="4F77049B">
                <wp:simplePos x="0" y="0"/>
                <wp:positionH relativeFrom="column">
                  <wp:posOffset>3160420</wp:posOffset>
                </wp:positionH>
                <wp:positionV relativeFrom="paragraph">
                  <wp:posOffset>119102</wp:posOffset>
                </wp:positionV>
                <wp:extent cx="2494484" cy="416966"/>
                <wp:effectExtent l="57150" t="19050" r="77470" b="97790"/>
                <wp:wrapNone/>
                <wp:docPr id="24" name="2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84" cy="416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9508F" w14:textId="77777777" w:rsidR="00266EBA" w:rsidRPr="004027D4" w:rsidRDefault="00266EBA" w:rsidP="00266E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027D4">
                              <w:rPr>
                                <w:sz w:val="20"/>
                                <w:szCs w:val="20"/>
                              </w:rPr>
                              <w:t>Un arreglo es un espacio de memoria que está compuesto por varios elementos.</w:t>
                            </w:r>
                          </w:p>
                          <w:p w14:paraId="31D43745" w14:textId="77777777" w:rsidR="00266EBA" w:rsidRDefault="00266EBA" w:rsidP="00266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AD33F" id="_x0000_t202" coordsize="21600,21600" o:spt="202" path="m,l,21600r21600,l21600,xe">
                <v:stroke joinstyle="miter"/>
                <v:path gradientshapeok="t" o:connecttype="rect"/>
              </v:shapetype>
              <v:shape id="24 Cuadro de texto" o:spid="_x0000_s1026" type="#_x0000_t202" style="position:absolute;margin-left:248.85pt;margin-top:9.4pt;width:196.4pt;height:3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" fillcolor="#e87f3b [3160]" strokecolor="#ed9c67 [2456]">
                <v:fill color2="#e1681a [2824]" rotate="t" focus="100%" type="gradient">
                  <o:fill v:ext="view" type="gradientUnscaled"/>
                </v:fill>
                <v:stroke opacity="39321f" endcap="round"/>
                <v:textbox>
                  <w:txbxContent>
                    <w:p w14:paraId="0039508F" w14:textId="77777777" w:rsidR="00266EBA" w:rsidRPr="004027D4" w:rsidRDefault="00266EBA" w:rsidP="00266EBA">
                      <w:pPr>
                        <w:rPr>
                          <w:sz w:val="20"/>
                          <w:szCs w:val="20"/>
                        </w:rPr>
                      </w:pPr>
                      <w:r w:rsidRPr="004027D4">
                        <w:rPr>
                          <w:sz w:val="20"/>
                          <w:szCs w:val="20"/>
                        </w:rPr>
                        <w:t>Un arreglo es un espacio de memoria que está compuesto por varios elementos.</w:t>
                      </w:r>
                    </w:p>
                    <w:p w14:paraId="31D43745" w14:textId="77777777" w:rsidR="00266EBA" w:rsidRDefault="00266EBA" w:rsidP="00266EBA"/>
                  </w:txbxContent>
                </v:textbox>
              </v:shape>
            </w:pict>
          </mc:Fallback>
        </mc:AlternateContent>
      </w:r>
    </w:p>
    <w:p w14:paraId="6F414423" w14:textId="77777777" w:rsidR="00266EBA" w:rsidRDefault="00266EBA" w:rsidP="00B90878">
      <w:pPr>
        <w:pStyle w:val="Ttulo"/>
        <w:jc w:val="both"/>
        <w:rPr>
          <w:b/>
          <w:bCs/>
        </w:rPr>
      </w:pPr>
    </w:p>
    <w:p w14:paraId="35DFE475" w14:textId="77777777" w:rsidR="00266EBA" w:rsidRPr="00310156" w:rsidRDefault="00266EBA" w:rsidP="00B90878">
      <w:pPr>
        <w:pStyle w:val="Ttulo"/>
        <w:ind w:firstLine="900"/>
        <w:jc w:val="both"/>
        <w:rPr>
          <w:bCs/>
          <w:sz w:val="18"/>
          <w:szCs w:val="18"/>
        </w:rPr>
      </w:pPr>
      <w:r w:rsidRPr="00310156">
        <w:rPr>
          <w:bCs/>
          <w:sz w:val="18"/>
          <w:szCs w:val="18"/>
        </w:rPr>
        <w:t>Arreglo1</w:t>
      </w:r>
    </w:p>
    <w:p w14:paraId="694C2C27" w14:textId="77777777" w:rsidR="00266EBA" w:rsidRPr="00310156" w:rsidRDefault="00266EBA" w:rsidP="00B90878">
      <w:pPr>
        <w:pStyle w:val="Ttulo"/>
        <w:tabs>
          <w:tab w:val="left" w:pos="2700"/>
          <w:tab w:val="left" w:pos="3420"/>
          <w:tab w:val="left" w:pos="3960"/>
          <w:tab w:val="left" w:pos="4500"/>
          <w:tab w:val="left" w:pos="5220"/>
          <w:tab w:val="left" w:pos="5760"/>
          <w:tab w:val="left" w:pos="6480"/>
          <w:tab w:val="left" w:pos="7020"/>
          <w:tab w:val="left" w:pos="7740"/>
          <w:tab w:val="left" w:pos="8280"/>
        </w:tabs>
        <w:ind w:firstLine="900"/>
        <w:jc w:val="both"/>
        <w:rPr>
          <w:b/>
          <w:bCs/>
          <w:sz w:val="18"/>
          <w:szCs w:val="18"/>
        </w:rPr>
      </w:pPr>
      <w:r>
        <w:rPr>
          <w:b/>
          <w:bCs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89DA7" wp14:editId="13C4E65D">
                <wp:simplePos x="0" y="0"/>
                <wp:positionH relativeFrom="column">
                  <wp:posOffset>1143000</wp:posOffset>
                </wp:positionH>
                <wp:positionV relativeFrom="paragraph">
                  <wp:posOffset>45720</wp:posOffset>
                </wp:positionV>
                <wp:extent cx="571500" cy="0"/>
                <wp:effectExtent l="13335" t="57150" r="15240" b="57150"/>
                <wp:wrapNone/>
                <wp:docPr id="12" name="Conector rec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7797F" id="Conector recto 2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3.6pt" to="1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">
                <v:stroke endarrow="block"/>
              </v:line>
            </w:pict>
          </mc:Fallback>
        </mc:AlternateContent>
      </w:r>
      <w:r>
        <w:rPr>
          <w:bCs/>
          <w:sz w:val="18"/>
          <w:szCs w:val="18"/>
        </w:rPr>
        <w:t>Posición</w:t>
      </w:r>
      <w:r>
        <w:rPr>
          <w:bCs/>
          <w:sz w:val="18"/>
          <w:szCs w:val="18"/>
        </w:rPr>
        <w:tab/>
        <w:t>0</w:t>
      </w:r>
      <w:r>
        <w:rPr>
          <w:bCs/>
          <w:sz w:val="18"/>
          <w:szCs w:val="18"/>
        </w:rPr>
        <w:tab/>
        <w:t>1</w:t>
      </w:r>
      <w:r>
        <w:rPr>
          <w:bCs/>
          <w:sz w:val="18"/>
          <w:szCs w:val="18"/>
        </w:rPr>
        <w:tab/>
        <w:t>2</w:t>
      </w:r>
      <w:r>
        <w:rPr>
          <w:bCs/>
          <w:sz w:val="18"/>
          <w:szCs w:val="18"/>
        </w:rPr>
        <w:tab/>
        <w:t>3</w:t>
      </w:r>
      <w:r>
        <w:rPr>
          <w:bCs/>
          <w:sz w:val="18"/>
          <w:szCs w:val="18"/>
        </w:rPr>
        <w:tab/>
        <w:t>4</w:t>
      </w:r>
      <w:r>
        <w:rPr>
          <w:bCs/>
          <w:sz w:val="18"/>
          <w:szCs w:val="18"/>
        </w:rPr>
        <w:tab/>
        <w:t>5</w:t>
      </w:r>
      <w:r>
        <w:rPr>
          <w:bCs/>
          <w:sz w:val="18"/>
          <w:szCs w:val="18"/>
        </w:rPr>
        <w:tab/>
        <w:t>6</w:t>
      </w:r>
      <w:r>
        <w:rPr>
          <w:bCs/>
          <w:sz w:val="18"/>
          <w:szCs w:val="18"/>
        </w:rPr>
        <w:tab/>
        <w:t>7</w:t>
      </w:r>
      <w:r>
        <w:rPr>
          <w:bCs/>
          <w:sz w:val="18"/>
          <w:szCs w:val="18"/>
        </w:rPr>
        <w:tab/>
        <w:t>8</w:t>
      </w:r>
      <w:r>
        <w:rPr>
          <w:bCs/>
          <w:sz w:val="18"/>
          <w:szCs w:val="18"/>
        </w:rPr>
        <w:tab/>
        <w:t>9</w:t>
      </w:r>
    </w:p>
    <w:tbl>
      <w:tblPr>
        <w:tblW w:w="0" w:type="auto"/>
        <w:tblInd w:w="2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 w:rsidR="00266EBA" w:rsidRPr="00CD2FD2" w14:paraId="306908BD" w14:textId="77777777" w:rsidTr="00B90878">
        <w:trPr>
          <w:trHeight w:val="355"/>
        </w:trPr>
        <w:tc>
          <w:tcPr>
            <w:tcW w:w="633" w:type="dxa"/>
            <w:shd w:val="clear" w:color="auto" w:fill="auto"/>
          </w:tcPr>
          <w:p w14:paraId="2A46B13B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7509EED6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191C6FBF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3C63756" wp14:editId="66457E89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145415</wp:posOffset>
                      </wp:positionV>
                      <wp:extent cx="0" cy="342900"/>
                      <wp:effectExtent l="60960" t="18415" r="53340" b="10160"/>
                      <wp:wrapNone/>
                      <wp:docPr id="22" name="Conector rec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74C8CE" id="Conector recto 2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11.45pt" to="8.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633" w:type="dxa"/>
            <w:shd w:val="clear" w:color="auto" w:fill="auto"/>
          </w:tcPr>
          <w:p w14:paraId="72F7AA5B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224F5933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591DC1FB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65A7ACD2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6C9DF10B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02351D66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  <w:tc>
          <w:tcPr>
            <w:tcW w:w="633" w:type="dxa"/>
            <w:shd w:val="clear" w:color="auto" w:fill="auto"/>
          </w:tcPr>
          <w:p w14:paraId="4AB582D5" w14:textId="77777777" w:rsidR="00266EBA" w:rsidRPr="00CD2FD2" w:rsidRDefault="00266EBA" w:rsidP="00266EBA">
            <w:pPr>
              <w:pStyle w:val="Ttulo"/>
              <w:jc w:val="both"/>
              <w:rPr>
                <w:b/>
                <w:bCs/>
              </w:rPr>
            </w:pPr>
          </w:p>
        </w:tc>
      </w:tr>
    </w:tbl>
    <w:p w14:paraId="4880FF98" w14:textId="77777777" w:rsidR="00266EBA" w:rsidRDefault="00266EBA" w:rsidP="00B90878">
      <w:pPr>
        <w:pStyle w:val="Ttulo"/>
        <w:ind w:firstLine="900"/>
        <w:jc w:val="both"/>
        <w:rPr>
          <w:bCs/>
          <w:sz w:val="18"/>
          <w:szCs w:val="18"/>
        </w:rPr>
      </w:pPr>
      <w:r>
        <w:rPr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432A0" wp14:editId="08E6EA56">
                <wp:simplePos x="0" y="0"/>
                <wp:positionH relativeFrom="column">
                  <wp:posOffset>2971800</wp:posOffset>
                </wp:positionH>
                <wp:positionV relativeFrom="paragraph">
                  <wp:posOffset>27940</wp:posOffset>
                </wp:positionV>
                <wp:extent cx="1028700" cy="228600"/>
                <wp:effectExtent l="3810" t="0" r="0" b="635"/>
                <wp:wrapNone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B42651" w14:textId="77777777" w:rsidR="00266EBA" w:rsidRPr="00A958AF" w:rsidRDefault="00266EBA" w:rsidP="00266EBA">
                            <w:pPr>
                              <w:rPr>
                                <w:szCs w:val="20"/>
                              </w:rPr>
                            </w:pPr>
                            <w:r w:rsidRPr="00A958AF">
                              <w:rPr>
                                <w:szCs w:val="20"/>
                              </w:rPr>
                              <w:t>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432A0" id="Cuadro de texto 21" o:spid="_x0000_s1027" type="#_x0000_t202" style="position:absolute;left:0;text-align:left;margin-left:234pt;margin-top:2.2pt;width:81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" stroked="f">
                <v:textbox>
                  <w:txbxContent>
                    <w:p w14:paraId="38B42651" w14:textId="77777777" w:rsidR="00266EBA" w:rsidRPr="00A958AF" w:rsidRDefault="00266EBA" w:rsidP="00266EBA">
                      <w:pPr>
                        <w:rPr>
                          <w:szCs w:val="20"/>
                        </w:rPr>
                      </w:pPr>
                      <w:r w:rsidRPr="00A958AF">
                        <w:rPr>
                          <w:szCs w:val="20"/>
                        </w:rPr>
                        <w:t>Contenido</w:t>
                      </w:r>
                    </w:p>
                  </w:txbxContent>
                </v:textbox>
              </v:shape>
            </w:pict>
          </mc:Fallback>
        </mc:AlternateContent>
      </w:r>
    </w:p>
    <w:p w14:paraId="17DA4842" w14:textId="77777777" w:rsidR="00266EBA" w:rsidRDefault="00266EBA" w:rsidP="00B90878">
      <w:pPr>
        <w:pStyle w:val="Ttulo"/>
        <w:ind w:firstLine="900"/>
        <w:jc w:val="both"/>
        <w:rPr>
          <w:bCs/>
          <w:sz w:val="18"/>
          <w:szCs w:val="18"/>
        </w:rPr>
      </w:pPr>
    </w:p>
    <w:p w14:paraId="2C12BDE1" w14:textId="77777777" w:rsidR="00266EBA" w:rsidRDefault="00266EBA" w:rsidP="00B90878">
      <w:pPr>
        <w:pStyle w:val="Ttulo"/>
        <w:jc w:val="both"/>
        <w:rPr>
          <w:b/>
          <w:bCs/>
          <w:sz w:val="18"/>
          <w:szCs w:val="18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8A04A" wp14:editId="4EE9EF74">
                <wp:simplePos x="0" y="0"/>
                <wp:positionH relativeFrom="column">
                  <wp:posOffset>2578100</wp:posOffset>
                </wp:positionH>
                <wp:positionV relativeFrom="paragraph">
                  <wp:posOffset>-1905</wp:posOffset>
                </wp:positionV>
                <wp:extent cx="1076325" cy="0"/>
                <wp:effectExtent l="0" t="0" r="9525" b="19050"/>
                <wp:wrapNone/>
                <wp:docPr id="20" name="Conector rec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D1563" id="Conector recto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pt,-.15pt" to="287.7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"/>
            </w:pict>
          </mc:Fallback>
        </mc:AlternateContent>
      </w:r>
    </w:p>
    <w:p w14:paraId="660B3987" w14:textId="1A9AC5BD" w:rsidR="00266EBA" w:rsidRDefault="00266EBA" w:rsidP="00B90878">
      <w:pPr>
        <w:pStyle w:val="Ttulo"/>
        <w:jc w:val="both"/>
        <w:rPr>
          <w:rFonts w:ascii="Arial" w:hAnsi="Arial"/>
          <w:bCs/>
          <w:sz w:val="18"/>
          <w:szCs w:val="18"/>
        </w:rPr>
      </w:pPr>
      <w:r w:rsidRPr="00370D60">
        <w:rPr>
          <w:rFonts w:ascii="Arial" w:hAnsi="Arial"/>
          <w:bCs/>
          <w:sz w:val="18"/>
          <w:szCs w:val="18"/>
        </w:rPr>
        <w:tab/>
      </w:r>
      <w:r w:rsidRPr="00370D60">
        <w:rPr>
          <w:rFonts w:ascii="Arial" w:hAnsi="Arial"/>
          <w:bCs/>
          <w:sz w:val="18"/>
          <w:szCs w:val="18"/>
        </w:rPr>
        <w:tab/>
      </w:r>
      <w:r w:rsidRPr="00370D60">
        <w:rPr>
          <w:rFonts w:ascii="Arial" w:hAnsi="Arial"/>
          <w:bCs/>
          <w:sz w:val="18"/>
          <w:szCs w:val="18"/>
        </w:rPr>
        <w:tab/>
      </w:r>
      <w:r w:rsidRPr="00370D60">
        <w:rPr>
          <w:rFonts w:ascii="Arial" w:hAnsi="Arial"/>
          <w:bCs/>
          <w:sz w:val="18"/>
          <w:szCs w:val="18"/>
        </w:rPr>
        <w:tab/>
        <w:t>Figura No.1</w:t>
      </w:r>
    </w:p>
    <w:p w14:paraId="3EA0B4CF" w14:textId="77777777" w:rsidR="00B90878" w:rsidRDefault="00B90878" w:rsidP="00B90878">
      <w:pPr>
        <w:pStyle w:val="Ttulo"/>
        <w:jc w:val="both"/>
        <w:rPr>
          <w:rFonts w:ascii="Arial" w:hAnsi="Arial"/>
          <w:bCs/>
          <w:sz w:val="18"/>
          <w:szCs w:val="18"/>
        </w:rPr>
      </w:pPr>
    </w:p>
    <w:p w14:paraId="7FAF0CD5" w14:textId="77777777" w:rsidR="00C31CE5" w:rsidRDefault="00C31CE5" w:rsidP="00B90878">
      <w:pPr>
        <w:pStyle w:val="Ttulo"/>
        <w:jc w:val="both"/>
        <w:rPr>
          <w:rFonts w:ascii="Arial" w:hAnsi="Arial"/>
          <w:b/>
          <w:bCs/>
          <w:sz w:val="18"/>
          <w:szCs w:val="18"/>
        </w:rPr>
      </w:pPr>
    </w:p>
    <w:p w14:paraId="72F17DFD" w14:textId="3645382D" w:rsidR="00C31CE5" w:rsidRPr="00B90878" w:rsidRDefault="00C31CE5" w:rsidP="00B90878">
      <w:pPr>
        <w:pStyle w:val="Ttulo"/>
        <w:jc w:val="both"/>
        <w:rPr>
          <w:rFonts w:ascii="Arial" w:hAnsi="Arial"/>
          <w:b/>
          <w:sz w:val="18"/>
          <w:szCs w:val="18"/>
        </w:rPr>
      </w:pPr>
      <w:r w:rsidRPr="00B90878">
        <w:rPr>
          <w:rFonts w:ascii="Arial" w:hAnsi="Arial"/>
          <w:b/>
          <w:sz w:val="18"/>
          <w:szCs w:val="18"/>
        </w:rPr>
        <w:t>Sintaxis para definir un arreglo en LPP</w:t>
      </w:r>
      <w:r w:rsidR="00B90878">
        <w:rPr>
          <w:rFonts w:ascii="Arial" w:hAnsi="Arial"/>
          <w:b/>
          <w:sz w:val="18"/>
          <w:szCs w:val="18"/>
        </w:rPr>
        <w:t>:</w:t>
      </w:r>
    </w:p>
    <w:p w14:paraId="357B52F7" w14:textId="77777777" w:rsidR="00C31CE5" w:rsidRDefault="00C31CE5" w:rsidP="00B90878">
      <w:pPr>
        <w:pStyle w:val="Ttulo"/>
        <w:jc w:val="both"/>
        <w:rPr>
          <w:b/>
          <w:bCs/>
          <w:sz w:val="18"/>
          <w:szCs w:val="18"/>
        </w:rPr>
      </w:pPr>
    </w:p>
    <w:p w14:paraId="572A918A" w14:textId="77777777" w:rsidR="00C31CE5" w:rsidRDefault="00C31CE5" w:rsidP="00B90878">
      <w:pPr>
        <w:pStyle w:val="Ttulo"/>
        <w:jc w:val="both"/>
        <w:rPr>
          <w:b/>
          <w:bCs/>
          <w:sz w:val="18"/>
          <w:szCs w:val="18"/>
        </w:rPr>
      </w:pPr>
    </w:p>
    <w:p w14:paraId="171E43BC" w14:textId="77777777" w:rsidR="00C31CE5" w:rsidRDefault="00C31CE5" w:rsidP="00B90878">
      <w:pPr>
        <w:pStyle w:val="Ttulo"/>
        <w:ind w:left="348"/>
        <w:jc w:val="both"/>
        <w:rPr>
          <w:b/>
          <w:bCs/>
          <w:sz w:val="18"/>
          <w:szCs w:val="18"/>
        </w:rPr>
      </w:pPr>
      <w:r>
        <w:rPr>
          <w:bCs/>
          <w:lang w:val="es-CO" w:eastAsia="es-CO"/>
        </w:rPr>
        <w:t xml:space="preserve">arreglo[ </w:t>
      </w:r>
      <w:r>
        <w:rPr>
          <w:bCs/>
          <w:i/>
          <w:iCs/>
          <w:lang w:val="es-CO" w:eastAsia="es-CO"/>
        </w:rPr>
        <w:t xml:space="preserve">&lt;Dimensión&gt; </w:t>
      </w:r>
      <w:r>
        <w:rPr>
          <w:bCs/>
          <w:lang w:val="es-CO" w:eastAsia="es-CO"/>
        </w:rPr>
        <w:t>] de &lt;</w:t>
      </w:r>
      <w:r>
        <w:rPr>
          <w:bCs/>
          <w:i/>
          <w:iCs/>
          <w:lang w:val="es-CO" w:eastAsia="es-CO"/>
        </w:rPr>
        <w:t>Tipo de datos&gt; &lt;Nombre de la variable&gt;</w:t>
      </w:r>
    </w:p>
    <w:p w14:paraId="424CA5DB" w14:textId="6C8FA351" w:rsidR="00266EBA" w:rsidRDefault="00266EBA" w:rsidP="00B90878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0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</w:p>
    <w:p w14:paraId="5D793FA7" w14:textId="77777777" w:rsidR="00B90878" w:rsidRDefault="00B90878" w:rsidP="00B90878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0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</w:p>
    <w:p w14:paraId="52D9826A" w14:textId="0F8BD2CC" w:rsidR="00031C0E" w:rsidRDefault="005B401E" w:rsidP="00B9087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>
        <w:rPr>
          <w:rFonts w:cs="Calibri"/>
          <w:b/>
          <w:bCs/>
          <w:sz w:val="24"/>
          <w:szCs w:val="24"/>
          <w:lang w:val="es-MX"/>
        </w:rPr>
        <w:lastRenderedPageBreak/>
        <w:t xml:space="preserve">3.2 </w:t>
      </w:r>
      <w:r w:rsidR="00346F47" w:rsidRPr="005B401E">
        <w:rPr>
          <w:rFonts w:cs="Calibri"/>
          <w:b/>
          <w:bCs/>
          <w:sz w:val="24"/>
          <w:szCs w:val="24"/>
          <w:lang w:val="es-MX"/>
        </w:rPr>
        <w:t>Actividades de apropiación:</w:t>
      </w:r>
    </w:p>
    <w:p w14:paraId="319B8682" w14:textId="08191196" w:rsidR="00B90878" w:rsidRDefault="00B90878" w:rsidP="00B90878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sz w:val="24"/>
          <w:szCs w:val="24"/>
          <w:lang w:val="es-MX"/>
        </w:rPr>
      </w:pPr>
      <w:r w:rsidRPr="00B90878">
        <w:rPr>
          <w:rFonts w:cs="Calibri"/>
          <w:sz w:val="24"/>
          <w:szCs w:val="24"/>
          <w:lang w:val="es-MX"/>
        </w:rPr>
        <w:t>Con la</w:t>
      </w:r>
      <w:r>
        <w:rPr>
          <w:rFonts w:cs="Calibri"/>
          <w:sz w:val="24"/>
          <w:szCs w:val="24"/>
          <w:lang w:val="es-MX"/>
        </w:rPr>
        <w:t xml:space="preserve"> orientación de su instructor analice, implemente y ejecute los siguientes programas:</w:t>
      </w:r>
    </w:p>
    <w:p w14:paraId="6605B057" w14:textId="5E33817A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b/>
          <w:sz w:val="20"/>
          <w:szCs w:val="20"/>
        </w:rPr>
        <w:t xml:space="preserve">Ejemplo 1. </w:t>
      </w:r>
      <w:r w:rsidRPr="00B90878">
        <w:rPr>
          <w:rFonts w:ascii="Arial" w:hAnsi="Arial" w:cs="Arial"/>
          <w:sz w:val="20"/>
          <w:szCs w:val="20"/>
        </w:rPr>
        <w:t>El siguiente programa define un arreglo de 3 posiciones, lo inicializa y muestra su contenido por pantalla.</w:t>
      </w:r>
    </w:p>
    <w:p w14:paraId="034AE38F" w14:textId="2F64E110" w:rsidR="00B90878" w:rsidRDefault="000F4859" w:rsidP="000B68DC">
      <w:pPr>
        <w:spacing w:after="0" w:line="240" w:lineRule="auto"/>
        <w:ind w:left="357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91E64" wp14:editId="11F2F5B2">
                <wp:simplePos x="0" y="0"/>
                <wp:positionH relativeFrom="column">
                  <wp:posOffset>942975</wp:posOffset>
                </wp:positionH>
                <wp:positionV relativeFrom="paragraph">
                  <wp:posOffset>89535</wp:posOffset>
                </wp:positionV>
                <wp:extent cx="2356485" cy="19050"/>
                <wp:effectExtent l="0" t="76200" r="24765" b="76200"/>
                <wp:wrapNone/>
                <wp:docPr id="17" name="Conector rec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56485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2BCC3" id="Conector recto 1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25pt,7.05pt" to="259.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">
                <v:stroke endarrow="block"/>
              </v:lin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9824A9" wp14:editId="57C8BE09">
                <wp:simplePos x="0" y="0"/>
                <wp:positionH relativeFrom="column">
                  <wp:posOffset>685800</wp:posOffset>
                </wp:positionH>
                <wp:positionV relativeFrom="paragraph">
                  <wp:posOffset>99060</wp:posOffset>
                </wp:positionV>
                <wp:extent cx="266700" cy="57150"/>
                <wp:effectExtent l="0" t="0" r="19050" b="19050"/>
                <wp:wrapNone/>
                <wp:docPr id="4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6700" cy="57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2651F" id="Conector recto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7.8pt" to="7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"/>
            </w:pict>
          </mc:Fallback>
        </mc:AlternateContent>
      </w:r>
      <w:r w:rsidRPr="004027D4">
        <w:rPr>
          <w:rFonts w:ascii="Arial" w:hAnsi="Arial" w:cs="Arial"/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D0639D" wp14:editId="3A4F50E6">
                <wp:simplePos x="0" y="0"/>
                <wp:positionH relativeFrom="column">
                  <wp:posOffset>3295650</wp:posOffset>
                </wp:positionH>
                <wp:positionV relativeFrom="paragraph">
                  <wp:posOffset>12700</wp:posOffset>
                </wp:positionV>
                <wp:extent cx="2743200" cy="571500"/>
                <wp:effectExtent l="0" t="0" r="19050" b="1905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71500"/>
                        </a:xfrm>
                        <a:prstGeom prst="rect">
                          <a:avLst/>
                        </a:prstGeom>
                        <a:solidFill>
                          <a:srgbClr val="0A5ABA"/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F2BD2" w14:textId="77777777" w:rsidR="00B90878" w:rsidRPr="004027D4" w:rsidRDefault="00B90878" w:rsidP="00B908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027D4">
                              <w:rPr>
                                <w:sz w:val="18"/>
                                <w:szCs w:val="18"/>
                              </w:rPr>
                              <w:t>Palabra reservada para definir un arreglo. Lo que va entre llaves indica el tamaño. Para este caso se define de 3 posiciones de tipo entero.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0639D" id="Cuadro de texto 19" o:spid="_x0000_s1028" type="#_x0000_t202" style="position:absolute;left:0;text-align:left;margin-left:259.5pt;margin-top:1pt;width:3in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" fillcolor="#0a5aba" strokecolor="#ed9c67 [2456]">
                <v:stroke opacity="39321f" endcap="round"/>
                <v:textbox>
                  <w:txbxContent>
                    <w:p w14:paraId="488F2BD2" w14:textId="77777777" w:rsidR="00B90878" w:rsidRPr="004027D4" w:rsidRDefault="00B90878" w:rsidP="00B90878">
                      <w:pPr>
                        <w:rPr>
                          <w:sz w:val="18"/>
                          <w:szCs w:val="18"/>
                        </w:rPr>
                      </w:pPr>
                      <w:r w:rsidRPr="004027D4">
                        <w:rPr>
                          <w:sz w:val="18"/>
                          <w:szCs w:val="18"/>
                        </w:rPr>
                        <w:t>Palabra reservada para definir un arreglo. Lo que va entre llaves indica el tamaño. Para este caso se define de 3 posiciones de tipo entero.</w:t>
                      </w:r>
                    </w:p>
                  </w:txbxContent>
                </v:textbox>
              </v:shape>
            </w:pict>
          </mc:Fallback>
        </mc:AlternateContent>
      </w:r>
    </w:p>
    <w:p w14:paraId="6B089247" w14:textId="1BA389A5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>arreglo</w:t>
      </w:r>
      <w:r w:rsidR="000F4859">
        <w:rPr>
          <w:rFonts w:ascii="Arial" w:hAnsi="Arial" w:cs="Arial"/>
          <w:sz w:val="20"/>
          <w:szCs w:val="20"/>
        </w:rPr>
        <w:t xml:space="preserve">[3]  </w:t>
      </w:r>
      <w:r w:rsidRPr="00B90878">
        <w:rPr>
          <w:rFonts w:ascii="Arial" w:hAnsi="Arial" w:cs="Arial"/>
          <w:sz w:val="20"/>
          <w:szCs w:val="20"/>
        </w:rPr>
        <w:t xml:space="preserve">de entero </w:t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</w:p>
    <w:p w14:paraId="42E0A9E0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>inicio</w:t>
      </w:r>
    </w:p>
    <w:p w14:paraId="3FE1DF80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[1] &lt;- 3</w:t>
      </w:r>
    </w:p>
    <w:p w14:paraId="57480545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[2] &lt;- 2</w:t>
      </w:r>
    </w:p>
    <w:p w14:paraId="00FF04C2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[2] &lt;- 100</w:t>
      </w:r>
    </w:p>
    <w:p w14:paraId="52662E0A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</w:r>
    </w:p>
    <w:p w14:paraId="35010BE1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  <w:t xml:space="preserve">escriba "Contenido del arreglo en la </w:t>
      </w:r>
      <w:proofErr w:type="spellStart"/>
      <w:r w:rsidRPr="00B90878">
        <w:rPr>
          <w:rFonts w:ascii="Arial" w:hAnsi="Arial" w:cs="Arial"/>
          <w:sz w:val="20"/>
          <w:szCs w:val="20"/>
        </w:rPr>
        <w:t>posicion</w:t>
      </w:r>
      <w:proofErr w:type="spellEnd"/>
      <w:r w:rsidRPr="00B90878">
        <w:rPr>
          <w:rFonts w:ascii="Arial" w:hAnsi="Arial" w:cs="Arial"/>
          <w:sz w:val="20"/>
          <w:szCs w:val="20"/>
        </w:rPr>
        <w:t xml:space="preserve"> 1 = ", </w:t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[1]</w:t>
      </w:r>
    </w:p>
    <w:p w14:paraId="0431784E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B90878">
        <w:rPr>
          <w:rFonts w:ascii="Arial" w:hAnsi="Arial" w:cs="Arial"/>
          <w:sz w:val="20"/>
          <w:szCs w:val="20"/>
        </w:rPr>
        <w:t>nueva_linea</w:t>
      </w:r>
      <w:proofErr w:type="spellEnd"/>
    </w:p>
    <w:p w14:paraId="78E0F956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  <w:t xml:space="preserve">escriba "Contenido del arreglo en la </w:t>
      </w:r>
      <w:proofErr w:type="spellStart"/>
      <w:r w:rsidRPr="00B90878">
        <w:rPr>
          <w:rFonts w:ascii="Arial" w:hAnsi="Arial" w:cs="Arial"/>
          <w:sz w:val="20"/>
          <w:szCs w:val="20"/>
        </w:rPr>
        <w:t>posicion</w:t>
      </w:r>
      <w:proofErr w:type="spellEnd"/>
      <w:r w:rsidRPr="00B90878">
        <w:rPr>
          <w:rFonts w:ascii="Arial" w:hAnsi="Arial" w:cs="Arial"/>
          <w:sz w:val="20"/>
          <w:szCs w:val="20"/>
        </w:rPr>
        <w:t xml:space="preserve"> 2 = ", </w:t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[2]</w:t>
      </w:r>
    </w:p>
    <w:p w14:paraId="69CA5080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B90878">
        <w:rPr>
          <w:rFonts w:ascii="Arial" w:hAnsi="Arial" w:cs="Arial"/>
          <w:sz w:val="20"/>
          <w:szCs w:val="20"/>
        </w:rPr>
        <w:t>nueva_linea</w:t>
      </w:r>
      <w:proofErr w:type="spellEnd"/>
    </w:p>
    <w:p w14:paraId="117F2CDF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ab/>
        <w:t xml:space="preserve">escriba "Contenido del arreglo en la </w:t>
      </w:r>
      <w:proofErr w:type="spellStart"/>
      <w:r w:rsidRPr="00B90878">
        <w:rPr>
          <w:rFonts w:ascii="Arial" w:hAnsi="Arial" w:cs="Arial"/>
          <w:sz w:val="20"/>
          <w:szCs w:val="20"/>
        </w:rPr>
        <w:t>posicion</w:t>
      </w:r>
      <w:proofErr w:type="spellEnd"/>
      <w:r w:rsidRPr="00B90878">
        <w:rPr>
          <w:rFonts w:ascii="Arial" w:hAnsi="Arial" w:cs="Arial"/>
          <w:sz w:val="20"/>
          <w:szCs w:val="20"/>
        </w:rPr>
        <w:t xml:space="preserve"> 3 = ", </w:t>
      </w:r>
      <w:proofErr w:type="spellStart"/>
      <w:r w:rsidRPr="00B90878">
        <w:rPr>
          <w:rFonts w:ascii="Arial" w:hAnsi="Arial" w:cs="Arial"/>
          <w:sz w:val="20"/>
          <w:szCs w:val="20"/>
        </w:rPr>
        <w:t>numeros</w:t>
      </w:r>
      <w:proofErr w:type="spellEnd"/>
      <w:r w:rsidRPr="00B90878">
        <w:rPr>
          <w:rFonts w:ascii="Arial" w:hAnsi="Arial" w:cs="Arial"/>
          <w:sz w:val="20"/>
          <w:szCs w:val="20"/>
        </w:rPr>
        <w:t>[3]</w:t>
      </w:r>
    </w:p>
    <w:p w14:paraId="56E92FD7" w14:textId="77777777" w:rsidR="00B90878" w:rsidRPr="00B90878" w:rsidRDefault="00B90878" w:rsidP="000B68DC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B90878">
        <w:rPr>
          <w:rFonts w:ascii="Arial" w:hAnsi="Arial" w:cs="Arial"/>
          <w:sz w:val="20"/>
          <w:szCs w:val="20"/>
        </w:rPr>
        <w:t>fin</w:t>
      </w:r>
    </w:p>
    <w:p w14:paraId="4ADD3A39" w14:textId="77777777" w:rsidR="00B90878" w:rsidRDefault="00B90878" w:rsidP="000B68DC">
      <w:pPr>
        <w:spacing w:after="0" w:line="240" w:lineRule="auto"/>
        <w:ind w:left="357"/>
      </w:pPr>
    </w:p>
    <w:p w14:paraId="240F84DC" w14:textId="77777777" w:rsidR="00B90878" w:rsidRPr="00B90878" w:rsidRDefault="00B90878" w:rsidP="000B68DC">
      <w:pPr>
        <w:spacing w:after="0" w:line="240" w:lineRule="auto"/>
        <w:ind w:left="357"/>
        <w:rPr>
          <w:b/>
        </w:rPr>
      </w:pPr>
      <w:r w:rsidRPr="00B90878">
        <w:rPr>
          <w:b/>
        </w:rPr>
        <w:t>Gráficamente</w:t>
      </w:r>
    </w:p>
    <w:p w14:paraId="44B0AAA4" w14:textId="41C0C2E3" w:rsidR="00B90878" w:rsidRDefault="00B90878" w:rsidP="000B68DC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sz w:val="24"/>
          <w:szCs w:val="24"/>
          <w:lang w:val="es-MX"/>
        </w:rPr>
      </w:pPr>
      <w:r w:rsidRPr="00B90878">
        <w:rPr>
          <w:rFonts w:cs="Calibri"/>
          <w:noProof/>
          <w:sz w:val="24"/>
          <w:szCs w:val="24"/>
          <w:lang w:val="es-MX"/>
        </w:rPr>
        <w:drawing>
          <wp:inline distT="0" distB="0" distL="0" distR="0" wp14:anchorId="689AE292" wp14:editId="18F2F626">
            <wp:extent cx="3734321" cy="115268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D351" w14:textId="77777777" w:rsidR="00123E89" w:rsidRPr="004027D4" w:rsidRDefault="00123E89" w:rsidP="00123E89">
      <w:pPr>
        <w:ind w:left="360"/>
        <w:rPr>
          <w:rFonts w:ascii="Arial" w:hAnsi="Arial" w:cs="Arial"/>
          <w:b/>
          <w:sz w:val="20"/>
          <w:szCs w:val="20"/>
        </w:rPr>
      </w:pPr>
      <w:r w:rsidRPr="004027D4">
        <w:rPr>
          <w:rFonts w:ascii="Arial" w:hAnsi="Arial" w:cs="Arial"/>
          <w:b/>
          <w:sz w:val="20"/>
          <w:szCs w:val="20"/>
        </w:rPr>
        <w:t>Ejemplo No. 2</w:t>
      </w:r>
    </w:p>
    <w:p w14:paraId="07AFAC36" w14:textId="77777777" w:rsidR="00123E89" w:rsidRPr="004027D4" w:rsidRDefault="00123E89" w:rsidP="00123E89">
      <w:pPr>
        <w:ind w:left="360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El siguiente algoritmo define un arreglo de 10 posiciones, lo inicializa a través del ciclo para y muestra por pantalla su contenido.</w:t>
      </w:r>
    </w:p>
    <w:p w14:paraId="796E48AA" w14:textId="77777777" w:rsidR="00123E89" w:rsidRDefault="00123E89" w:rsidP="00123E89">
      <w:pPr>
        <w:spacing w:after="0" w:line="240" w:lineRule="auto"/>
        <w:ind w:left="1066"/>
      </w:pPr>
      <w:r>
        <w:t xml:space="preserve">arreglo[10] de entero </w:t>
      </w:r>
      <w:proofErr w:type="spellStart"/>
      <w:r>
        <w:t>numeros</w:t>
      </w:r>
      <w:proofErr w:type="spellEnd"/>
    </w:p>
    <w:p w14:paraId="16E692AD" w14:textId="77777777" w:rsidR="00123E89" w:rsidRDefault="00123E89" w:rsidP="00123E89">
      <w:pPr>
        <w:spacing w:after="0" w:line="240" w:lineRule="auto"/>
        <w:ind w:left="1066"/>
      </w:pPr>
      <w:r>
        <w:t>entero i</w:t>
      </w:r>
    </w:p>
    <w:p w14:paraId="2695C680" w14:textId="77777777" w:rsidR="00123E89" w:rsidRDefault="00123E89" w:rsidP="00123E89">
      <w:pPr>
        <w:spacing w:after="0" w:line="240" w:lineRule="auto"/>
        <w:ind w:left="1066"/>
      </w:pPr>
    </w:p>
    <w:p w14:paraId="5AECD332" w14:textId="77777777" w:rsidR="00123E89" w:rsidRDefault="00123E89" w:rsidP="00123E89">
      <w:pPr>
        <w:spacing w:after="0" w:line="240" w:lineRule="auto"/>
        <w:ind w:left="1066"/>
      </w:pPr>
      <w:r>
        <w:t>inicio</w:t>
      </w:r>
    </w:p>
    <w:p w14:paraId="4A6F15EE" w14:textId="77777777" w:rsidR="00123E89" w:rsidRPr="008D5561" w:rsidRDefault="00123E89" w:rsidP="00123E89">
      <w:pPr>
        <w:spacing w:after="0" w:line="240" w:lineRule="auto"/>
        <w:ind w:left="1066"/>
        <w:rPr>
          <w:color w:val="00B050"/>
        </w:rPr>
      </w:pPr>
      <w:r w:rsidRPr="008D5561">
        <w:rPr>
          <w:color w:val="00B050"/>
        </w:rPr>
        <w:tab/>
        <w:t>//El siguiente ciclo inicializa el arreglo números</w:t>
      </w:r>
    </w:p>
    <w:p w14:paraId="22A93377" w14:textId="77777777" w:rsidR="00123E89" w:rsidRDefault="00123E89" w:rsidP="00123E89">
      <w:pPr>
        <w:spacing w:after="0" w:line="240" w:lineRule="auto"/>
        <w:ind w:left="1066"/>
      </w:pPr>
      <w:r>
        <w:tab/>
        <w:t>para i &lt;- 1 hasta 10 haga</w:t>
      </w:r>
    </w:p>
    <w:p w14:paraId="50281434" w14:textId="5B3C468C" w:rsidR="00123E89" w:rsidRDefault="00123E89" w:rsidP="00123E89">
      <w:pPr>
        <w:spacing w:after="0" w:line="240" w:lineRule="auto"/>
        <w:ind w:left="1066"/>
      </w:pPr>
      <w:r>
        <w:tab/>
      </w:r>
      <w:r>
        <w:tab/>
      </w:r>
      <w:proofErr w:type="spellStart"/>
      <w:r>
        <w:t>numeros</w:t>
      </w:r>
      <w:proofErr w:type="spellEnd"/>
      <w:r>
        <w:t>[i] &lt;- i</w:t>
      </w:r>
    </w:p>
    <w:p w14:paraId="58019DAA" w14:textId="77777777" w:rsidR="00123E89" w:rsidRDefault="00123E89" w:rsidP="00123E89">
      <w:pPr>
        <w:spacing w:after="0" w:line="240" w:lineRule="auto"/>
        <w:ind w:left="1066"/>
      </w:pPr>
      <w:r>
        <w:t>fin para</w:t>
      </w:r>
    </w:p>
    <w:p w14:paraId="510A618B" w14:textId="77777777" w:rsidR="00123E89" w:rsidRDefault="00123E89" w:rsidP="00123E89">
      <w:pPr>
        <w:spacing w:after="0" w:line="240" w:lineRule="auto"/>
        <w:ind w:left="1066"/>
      </w:pPr>
      <w:r>
        <w:tab/>
      </w:r>
    </w:p>
    <w:p w14:paraId="164CE2B9" w14:textId="77777777" w:rsidR="00123E89" w:rsidRPr="008D5561" w:rsidRDefault="00123E89" w:rsidP="00123E89">
      <w:pPr>
        <w:spacing w:after="0" w:line="240" w:lineRule="auto"/>
        <w:ind w:left="1066"/>
        <w:rPr>
          <w:color w:val="00B050"/>
        </w:rPr>
      </w:pPr>
      <w:r w:rsidRPr="008D5561">
        <w:rPr>
          <w:color w:val="00B050"/>
        </w:rPr>
        <w:tab/>
        <w:t>//El siguiente ciclo muestra por pantalla el arreglo</w:t>
      </w:r>
    </w:p>
    <w:p w14:paraId="1EA282CA" w14:textId="77777777" w:rsidR="00123E89" w:rsidRDefault="00123E89" w:rsidP="00123E89">
      <w:pPr>
        <w:spacing w:after="0" w:line="240" w:lineRule="auto"/>
        <w:ind w:left="1066"/>
      </w:pPr>
      <w:r>
        <w:tab/>
        <w:t>para i &lt;- 1 hasta 10 haga</w:t>
      </w:r>
    </w:p>
    <w:p w14:paraId="5B803FF8" w14:textId="77777777" w:rsidR="00123E89" w:rsidRDefault="00123E89" w:rsidP="00123E89">
      <w:pPr>
        <w:spacing w:after="0" w:line="240" w:lineRule="auto"/>
        <w:ind w:left="1066"/>
      </w:pPr>
      <w:r>
        <w:tab/>
      </w:r>
      <w:r>
        <w:tab/>
        <w:t xml:space="preserve">escriba </w:t>
      </w:r>
      <w:proofErr w:type="spellStart"/>
      <w:r>
        <w:t>numeros</w:t>
      </w:r>
      <w:proofErr w:type="spellEnd"/>
      <w:r>
        <w:t>[i]</w:t>
      </w:r>
    </w:p>
    <w:p w14:paraId="6222FCF6" w14:textId="77777777" w:rsidR="00123E89" w:rsidRDefault="00123E89" w:rsidP="00123E89">
      <w:pPr>
        <w:spacing w:after="0" w:line="240" w:lineRule="auto"/>
        <w:ind w:left="1066"/>
      </w:pPr>
      <w:r>
        <w:tab/>
      </w:r>
      <w:r>
        <w:tab/>
        <w:t xml:space="preserve">llamar </w:t>
      </w:r>
      <w:proofErr w:type="spellStart"/>
      <w:r>
        <w:t>nueva_linea</w:t>
      </w:r>
      <w:proofErr w:type="spellEnd"/>
    </w:p>
    <w:p w14:paraId="734F4A79" w14:textId="77777777" w:rsidR="00123E89" w:rsidRDefault="00123E89" w:rsidP="00123E89">
      <w:pPr>
        <w:spacing w:after="0" w:line="240" w:lineRule="auto"/>
        <w:ind w:left="1066"/>
      </w:pPr>
      <w:r>
        <w:lastRenderedPageBreak/>
        <w:tab/>
        <w:t>fin para</w:t>
      </w:r>
    </w:p>
    <w:p w14:paraId="43E8ED62" w14:textId="499FE081" w:rsidR="00123E89" w:rsidRDefault="00123E89" w:rsidP="00123E89">
      <w:pPr>
        <w:spacing w:after="0" w:line="240" w:lineRule="auto"/>
        <w:ind w:left="1066"/>
      </w:pPr>
      <w:r>
        <w:t>fin</w:t>
      </w:r>
    </w:p>
    <w:p w14:paraId="15749C7E" w14:textId="35A44944" w:rsidR="00123E89" w:rsidRDefault="00123E89" w:rsidP="00123E89">
      <w:pPr>
        <w:spacing w:after="0" w:line="240" w:lineRule="auto"/>
        <w:ind w:left="1066"/>
      </w:pPr>
    </w:p>
    <w:p w14:paraId="3E264A6D" w14:textId="77777777" w:rsidR="00123E89" w:rsidRPr="004027D4" w:rsidRDefault="00123E89" w:rsidP="00123E89">
      <w:pPr>
        <w:ind w:left="360"/>
        <w:rPr>
          <w:rFonts w:ascii="Arial" w:hAnsi="Arial" w:cs="Arial"/>
          <w:b/>
          <w:sz w:val="20"/>
          <w:szCs w:val="20"/>
        </w:rPr>
      </w:pPr>
      <w:r w:rsidRPr="004027D4">
        <w:rPr>
          <w:rFonts w:ascii="Arial" w:hAnsi="Arial" w:cs="Arial"/>
          <w:b/>
          <w:sz w:val="20"/>
          <w:szCs w:val="20"/>
        </w:rPr>
        <w:t>Ejemplo No. 3</w:t>
      </w:r>
    </w:p>
    <w:p w14:paraId="5E02078B" w14:textId="77777777" w:rsidR="00123E89" w:rsidRPr="004027D4" w:rsidRDefault="00123E89" w:rsidP="00123E89">
      <w:pPr>
        <w:ind w:left="360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El siguiente algoritmo define un arreglo de 10 posiciones, y almacena en cada posición valores leídos desde el teclado.</w:t>
      </w:r>
    </w:p>
    <w:p w14:paraId="0EE8586F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 xml:space="preserve">arreglo[10] de entero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</w:p>
    <w:p w14:paraId="0295543F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entero i</w:t>
      </w:r>
    </w:p>
    <w:p w14:paraId="35CDB806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</w:p>
    <w:p w14:paraId="30198E6E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inicio</w:t>
      </w:r>
    </w:p>
    <w:p w14:paraId="5F79F10B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color w:val="00B050"/>
          <w:sz w:val="20"/>
          <w:szCs w:val="20"/>
        </w:rPr>
      </w:pPr>
      <w:r w:rsidRPr="004027D4">
        <w:rPr>
          <w:rFonts w:ascii="Arial" w:hAnsi="Arial" w:cs="Arial"/>
          <w:color w:val="00B050"/>
          <w:sz w:val="20"/>
          <w:szCs w:val="20"/>
        </w:rPr>
        <w:tab/>
        <w:t>//El siguiente ciclo captura por teclado valores y los almacena en el arreglo.</w:t>
      </w:r>
    </w:p>
    <w:p w14:paraId="64212017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para i &lt;- 1 hasta 10 haga</w:t>
      </w:r>
    </w:p>
    <w:p w14:paraId="65D8FE2D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>escriba "Ingrese un valor para la posición ", i, "  : "</w:t>
      </w:r>
    </w:p>
    <w:p w14:paraId="509BECCC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 xml:space="preserve">lea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[i]</w:t>
      </w:r>
    </w:p>
    <w:p w14:paraId="08D82FE5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fin para</w:t>
      </w:r>
    </w:p>
    <w:p w14:paraId="68B2193D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</w:p>
    <w:p w14:paraId="137F2A15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limpiar_pantalla</w:t>
      </w:r>
      <w:proofErr w:type="spellEnd"/>
    </w:p>
    <w:p w14:paraId="107E10D8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posicionar_cursor</w:t>
      </w:r>
      <w:proofErr w:type="spellEnd"/>
      <w:r w:rsidRPr="004027D4">
        <w:rPr>
          <w:rFonts w:ascii="Arial" w:hAnsi="Arial" w:cs="Arial"/>
          <w:sz w:val="20"/>
          <w:szCs w:val="20"/>
        </w:rPr>
        <w:t>(25,5)</w:t>
      </w:r>
    </w:p>
    <w:p w14:paraId="4F58DE33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escriba "ESTE ES EL CONTENIDO DEL ARREGLO"</w:t>
      </w:r>
      <w:r w:rsidRPr="004027D4">
        <w:rPr>
          <w:rFonts w:ascii="Arial" w:hAnsi="Arial" w:cs="Arial"/>
          <w:sz w:val="20"/>
          <w:szCs w:val="20"/>
        </w:rPr>
        <w:tab/>
      </w:r>
    </w:p>
    <w:p w14:paraId="1F51190E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nueva_linea</w:t>
      </w:r>
      <w:proofErr w:type="spellEnd"/>
    </w:p>
    <w:p w14:paraId="053AEF5A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</w:p>
    <w:p w14:paraId="40FD0B30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color w:val="00B050"/>
          <w:sz w:val="20"/>
          <w:szCs w:val="20"/>
        </w:rPr>
      </w:pPr>
      <w:r w:rsidRPr="004027D4">
        <w:rPr>
          <w:rFonts w:ascii="Arial" w:hAnsi="Arial" w:cs="Arial"/>
          <w:color w:val="00B050"/>
          <w:sz w:val="20"/>
          <w:szCs w:val="20"/>
        </w:rPr>
        <w:tab/>
        <w:t>//El siguiente ciclo muestra por pantalla el arreglo</w:t>
      </w:r>
    </w:p>
    <w:p w14:paraId="46A312D1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para i &lt;- 1 hasta 10 haga</w:t>
      </w:r>
    </w:p>
    <w:p w14:paraId="7915C8B8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nueva_linea</w:t>
      </w:r>
      <w:proofErr w:type="spellEnd"/>
    </w:p>
    <w:p w14:paraId="53C23128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>escriba "</w:t>
      </w:r>
      <w:proofErr w:type="spellStart"/>
      <w:r w:rsidRPr="004027D4">
        <w:rPr>
          <w:rFonts w:ascii="Arial" w:hAnsi="Arial" w:cs="Arial"/>
          <w:sz w:val="20"/>
          <w:szCs w:val="20"/>
        </w:rPr>
        <w:t>Posicion</w:t>
      </w:r>
      <w:proofErr w:type="spellEnd"/>
      <w:r w:rsidRPr="004027D4">
        <w:rPr>
          <w:rFonts w:ascii="Arial" w:hAnsi="Arial" w:cs="Arial"/>
          <w:sz w:val="20"/>
          <w:szCs w:val="20"/>
        </w:rPr>
        <w:t xml:space="preserve"> ", i, " ",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[i]</w:t>
      </w:r>
    </w:p>
    <w:p w14:paraId="5BE49E2D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fin para</w:t>
      </w:r>
    </w:p>
    <w:p w14:paraId="6C950B99" w14:textId="77777777" w:rsidR="00123E89" w:rsidRPr="004027D4" w:rsidRDefault="00123E89" w:rsidP="00123E89">
      <w:pPr>
        <w:spacing w:after="0" w:line="240" w:lineRule="auto"/>
        <w:ind w:left="106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fin</w:t>
      </w:r>
    </w:p>
    <w:p w14:paraId="7A9B9815" w14:textId="77777777" w:rsidR="00123E89" w:rsidRDefault="00123E89" w:rsidP="00123E89">
      <w:pPr>
        <w:spacing w:after="0" w:line="240" w:lineRule="auto"/>
        <w:ind w:left="1066"/>
      </w:pPr>
    </w:p>
    <w:p w14:paraId="6D376DB1" w14:textId="77777777" w:rsidR="00FB6E91" w:rsidRDefault="00FB6E91" w:rsidP="00FB6E91">
      <w:pPr>
        <w:ind w:left="426"/>
        <w:rPr>
          <w:b/>
        </w:rPr>
      </w:pPr>
      <w:r w:rsidRPr="00B80136">
        <w:rPr>
          <w:b/>
        </w:rPr>
        <w:t xml:space="preserve">Ejemplo No. </w:t>
      </w:r>
      <w:r>
        <w:rPr>
          <w:b/>
        </w:rPr>
        <w:t>3.1.</w:t>
      </w:r>
    </w:p>
    <w:p w14:paraId="027800A3" w14:textId="77777777" w:rsidR="00FB6E91" w:rsidRPr="004027D4" w:rsidRDefault="00FB6E91" w:rsidP="00FB6E91">
      <w:pPr>
        <w:ind w:left="426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 xml:space="preserve">El siguiente algoritmo define un arreglo de 10 posiciones, y almacena en cada posición valores leídos desde el teclado. Pero a diferencia del anterior lo hace </w:t>
      </w:r>
      <w:proofErr w:type="gramStart"/>
      <w:r w:rsidRPr="004027D4">
        <w:rPr>
          <w:rFonts w:ascii="Arial" w:hAnsi="Arial" w:cs="Arial"/>
          <w:sz w:val="20"/>
          <w:szCs w:val="20"/>
        </w:rPr>
        <w:t>implementado procedimientos</w:t>
      </w:r>
      <w:proofErr w:type="gramEnd"/>
      <w:r w:rsidRPr="004027D4">
        <w:rPr>
          <w:rFonts w:ascii="Arial" w:hAnsi="Arial" w:cs="Arial"/>
          <w:sz w:val="20"/>
          <w:szCs w:val="20"/>
        </w:rPr>
        <w:t xml:space="preserve"> con parámetros por referencia.</w:t>
      </w:r>
    </w:p>
    <w:p w14:paraId="50BD1EE4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 xml:space="preserve">arreglo[10] de entero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</w:p>
    <w:p w14:paraId="0256FB15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5DEB0E79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procedimiento entrada(</w:t>
      </w:r>
      <w:proofErr w:type="spellStart"/>
      <w:r w:rsidRPr="004027D4">
        <w:rPr>
          <w:rFonts w:ascii="Arial" w:hAnsi="Arial" w:cs="Arial"/>
          <w:sz w:val="20"/>
          <w:szCs w:val="20"/>
        </w:rPr>
        <w:t>var</w:t>
      </w:r>
      <w:proofErr w:type="spellEnd"/>
      <w:r w:rsidRPr="004027D4">
        <w:rPr>
          <w:rFonts w:ascii="Arial" w:hAnsi="Arial" w:cs="Arial"/>
          <w:sz w:val="20"/>
          <w:szCs w:val="20"/>
        </w:rPr>
        <w:t xml:space="preserve"> arreglo[10] de entero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)</w:t>
      </w:r>
    </w:p>
    <w:p w14:paraId="1D971A7E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entero i</w:t>
      </w:r>
    </w:p>
    <w:p w14:paraId="48E018C8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inicio</w:t>
      </w:r>
    </w:p>
    <w:p w14:paraId="582395A9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para i &lt;- 1 hasta 10 haga</w:t>
      </w:r>
    </w:p>
    <w:p w14:paraId="783AE751" w14:textId="37F09774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Pr="004027D4">
        <w:rPr>
          <w:rFonts w:ascii="Arial" w:hAnsi="Arial" w:cs="Arial"/>
          <w:sz w:val="20"/>
          <w:szCs w:val="20"/>
        </w:rPr>
        <w:t xml:space="preserve">escriba "Ingrese un valor para la </w:t>
      </w:r>
      <w:proofErr w:type="spellStart"/>
      <w:r w:rsidRPr="004027D4">
        <w:rPr>
          <w:rFonts w:ascii="Arial" w:hAnsi="Arial" w:cs="Arial"/>
          <w:sz w:val="20"/>
          <w:szCs w:val="20"/>
        </w:rPr>
        <w:t>posicion</w:t>
      </w:r>
      <w:proofErr w:type="spellEnd"/>
      <w:r w:rsidRPr="004027D4">
        <w:rPr>
          <w:rFonts w:ascii="Arial" w:hAnsi="Arial" w:cs="Arial"/>
          <w:sz w:val="20"/>
          <w:szCs w:val="20"/>
        </w:rPr>
        <w:t xml:space="preserve"> ", i, "  : "</w:t>
      </w:r>
    </w:p>
    <w:p w14:paraId="06C8F515" w14:textId="729F6C4C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</w:t>
      </w:r>
      <w:r w:rsidRPr="004027D4">
        <w:rPr>
          <w:rFonts w:ascii="Arial" w:hAnsi="Arial" w:cs="Arial"/>
          <w:sz w:val="20"/>
          <w:szCs w:val="20"/>
        </w:rPr>
        <w:t xml:space="preserve">lea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[i]</w:t>
      </w:r>
    </w:p>
    <w:p w14:paraId="666ED468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fin para</w:t>
      </w:r>
    </w:p>
    <w:p w14:paraId="44D7994F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fin</w:t>
      </w:r>
    </w:p>
    <w:p w14:paraId="1E214B63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030CC16B" w14:textId="77777777" w:rsidR="00FB6E91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7E55C6B7" w14:textId="4A142CF0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 xml:space="preserve">procedimiento mostrar(arreglo[10] de entero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)</w:t>
      </w:r>
    </w:p>
    <w:p w14:paraId="3BB54BB3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entero i</w:t>
      </w:r>
    </w:p>
    <w:p w14:paraId="3525D730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inicio</w:t>
      </w:r>
    </w:p>
    <w:p w14:paraId="07BD1905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limpiar_pantalla</w:t>
      </w:r>
      <w:proofErr w:type="spellEnd"/>
    </w:p>
    <w:p w14:paraId="7C757A5A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posicionar_cursor</w:t>
      </w:r>
      <w:proofErr w:type="spellEnd"/>
      <w:r w:rsidRPr="004027D4">
        <w:rPr>
          <w:rFonts w:ascii="Arial" w:hAnsi="Arial" w:cs="Arial"/>
          <w:sz w:val="20"/>
          <w:szCs w:val="20"/>
        </w:rPr>
        <w:t>(25,5)</w:t>
      </w:r>
    </w:p>
    <w:p w14:paraId="41E3CEF9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lastRenderedPageBreak/>
        <w:tab/>
        <w:t>escriba "ESTE ES EL CONTENIDO DEL ARREGLO"</w:t>
      </w:r>
      <w:r w:rsidRPr="004027D4">
        <w:rPr>
          <w:rFonts w:ascii="Arial" w:hAnsi="Arial" w:cs="Arial"/>
          <w:sz w:val="20"/>
          <w:szCs w:val="20"/>
        </w:rPr>
        <w:tab/>
      </w:r>
    </w:p>
    <w:p w14:paraId="5B87FF19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nueva_linea</w:t>
      </w:r>
      <w:proofErr w:type="spellEnd"/>
    </w:p>
    <w:p w14:paraId="0B52375B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para i &lt;- 1 hasta 10 haga</w:t>
      </w:r>
    </w:p>
    <w:p w14:paraId="6C22464B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4027D4">
        <w:rPr>
          <w:rFonts w:ascii="Arial" w:hAnsi="Arial" w:cs="Arial"/>
          <w:sz w:val="20"/>
          <w:szCs w:val="20"/>
        </w:rPr>
        <w:t>nueva_linea</w:t>
      </w:r>
      <w:proofErr w:type="spellEnd"/>
    </w:p>
    <w:p w14:paraId="79EF99D6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</w:r>
      <w:r w:rsidRPr="004027D4">
        <w:rPr>
          <w:rFonts w:ascii="Arial" w:hAnsi="Arial" w:cs="Arial"/>
          <w:sz w:val="20"/>
          <w:szCs w:val="20"/>
        </w:rPr>
        <w:tab/>
        <w:t>escriba "</w:t>
      </w:r>
      <w:proofErr w:type="spellStart"/>
      <w:r w:rsidRPr="004027D4">
        <w:rPr>
          <w:rFonts w:ascii="Arial" w:hAnsi="Arial" w:cs="Arial"/>
          <w:sz w:val="20"/>
          <w:szCs w:val="20"/>
        </w:rPr>
        <w:t>Posicion</w:t>
      </w:r>
      <w:proofErr w:type="spellEnd"/>
      <w:r w:rsidRPr="004027D4">
        <w:rPr>
          <w:rFonts w:ascii="Arial" w:hAnsi="Arial" w:cs="Arial"/>
          <w:sz w:val="20"/>
          <w:szCs w:val="20"/>
        </w:rPr>
        <w:t xml:space="preserve"> ", i, " ", 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[i]</w:t>
      </w:r>
    </w:p>
    <w:p w14:paraId="77EDAAD6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fin para</w:t>
      </w:r>
    </w:p>
    <w:p w14:paraId="73BFDCEF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fin</w:t>
      </w:r>
    </w:p>
    <w:p w14:paraId="228BAD25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637E22B4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inicio</w:t>
      </w:r>
    </w:p>
    <w:p w14:paraId="7906516B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llamar entrada(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)</w:t>
      </w:r>
    </w:p>
    <w:p w14:paraId="026E63A5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ab/>
        <w:t>llamar mostrar(</w:t>
      </w:r>
      <w:proofErr w:type="spellStart"/>
      <w:r w:rsidRPr="004027D4">
        <w:rPr>
          <w:rFonts w:ascii="Arial" w:hAnsi="Arial" w:cs="Arial"/>
          <w:sz w:val="20"/>
          <w:szCs w:val="20"/>
        </w:rPr>
        <w:t>numeros</w:t>
      </w:r>
      <w:proofErr w:type="spellEnd"/>
      <w:r w:rsidRPr="004027D4">
        <w:rPr>
          <w:rFonts w:ascii="Arial" w:hAnsi="Arial" w:cs="Arial"/>
          <w:sz w:val="20"/>
          <w:szCs w:val="20"/>
        </w:rPr>
        <w:t>)</w:t>
      </w:r>
    </w:p>
    <w:p w14:paraId="5FF16876" w14:textId="77777777" w:rsidR="00FB6E91" w:rsidRPr="004027D4" w:rsidRDefault="00FB6E91" w:rsidP="00FB6E91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4027D4">
        <w:rPr>
          <w:rFonts w:ascii="Arial" w:hAnsi="Arial" w:cs="Arial"/>
          <w:sz w:val="20"/>
          <w:szCs w:val="20"/>
        </w:rPr>
        <w:t>fin</w:t>
      </w:r>
    </w:p>
    <w:p w14:paraId="326B434D" w14:textId="57B0A2AF" w:rsidR="00123E89" w:rsidRDefault="00123E89" w:rsidP="00123E89">
      <w:pPr>
        <w:spacing w:after="0" w:line="240" w:lineRule="auto"/>
        <w:ind w:left="1066"/>
      </w:pPr>
    </w:p>
    <w:p w14:paraId="66A5D371" w14:textId="77777777" w:rsidR="000B68DC" w:rsidRPr="00CE48BB" w:rsidRDefault="000B68DC" w:rsidP="000B68DC">
      <w:pPr>
        <w:ind w:left="426"/>
        <w:rPr>
          <w:rFonts w:ascii="Arial" w:hAnsi="Arial" w:cs="Arial"/>
          <w:b/>
          <w:sz w:val="20"/>
          <w:szCs w:val="20"/>
        </w:rPr>
      </w:pPr>
      <w:r w:rsidRPr="00CE48BB">
        <w:rPr>
          <w:rFonts w:ascii="Arial" w:hAnsi="Arial" w:cs="Arial"/>
          <w:b/>
          <w:sz w:val="20"/>
          <w:szCs w:val="20"/>
        </w:rPr>
        <w:t>Ejemplo No. 4.</w:t>
      </w:r>
    </w:p>
    <w:p w14:paraId="02AD8759" w14:textId="77777777" w:rsidR="000B68DC" w:rsidRPr="00CE48BB" w:rsidRDefault="000B68DC" w:rsidP="000B68DC">
      <w:pPr>
        <w:ind w:left="426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El siguiente algoritmo define un arreglo de caracteres y cuenta cuantos caracteres ‘a’ hay en el arreglo.</w:t>
      </w:r>
    </w:p>
    <w:p w14:paraId="562E0705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 xml:space="preserve">arreglo[10]de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</w:t>
      </w:r>
    </w:p>
    <w:p w14:paraId="3ED032AB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5434B185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 xml:space="preserve">procedimiento </w:t>
      </w:r>
      <w:proofErr w:type="spellStart"/>
      <w:r w:rsidRPr="00CE48BB">
        <w:rPr>
          <w:rFonts w:ascii="Arial" w:hAnsi="Arial" w:cs="Arial"/>
          <w:sz w:val="20"/>
          <w:szCs w:val="20"/>
        </w:rPr>
        <w:t>lee_caracter</w:t>
      </w:r>
      <w:proofErr w:type="spellEnd"/>
      <w:r w:rsidRPr="00CE48BB">
        <w:rPr>
          <w:rFonts w:ascii="Arial" w:hAnsi="Arial" w:cs="Arial"/>
          <w:sz w:val="20"/>
          <w:szCs w:val="20"/>
        </w:rPr>
        <w:t>(</w:t>
      </w:r>
      <w:proofErr w:type="spellStart"/>
      <w:r w:rsidRPr="00CE48BB">
        <w:rPr>
          <w:rFonts w:ascii="Arial" w:hAnsi="Arial" w:cs="Arial"/>
          <w:sz w:val="20"/>
          <w:szCs w:val="20"/>
        </w:rPr>
        <w:t>var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arreglo[10] 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caracteres)</w:t>
      </w:r>
    </w:p>
    <w:p w14:paraId="048B2EA3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entero i</w:t>
      </w:r>
    </w:p>
    <w:p w14:paraId="6A88C53B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1C03541C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para i &lt;- 1 hasta 10 haga</w:t>
      </w:r>
    </w:p>
    <w:p w14:paraId="46BE6A52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escriba "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: "</w:t>
      </w:r>
    </w:p>
    <w:p w14:paraId="1201B5D1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lea caracteres[i]</w:t>
      </w:r>
    </w:p>
    <w:p w14:paraId="66A8C739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fin para</w:t>
      </w:r>
    </w:p>
    <w:p w14:paraId="73EFCDAA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51B1EB8B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31A605D8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proofErr w:type="spellStart"/>
      <w:r w:rsidRPr="00CE48BB">
        <w:rPr>
          <w:rFonts w:ascii="Arial" w:hAnsi="Arial" w:cs="Arial"/>
          <w:sz w:val="20"/>
          <w:szCs w:val="20"/>
        </w:rPr>
        <w:t>funcion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48BB">
        <w:rPr>
          <w:rFonts w:ascii="Arial" w:hAnsi="Arial" w:cs="Arial"/>
          <w:sz w:val="20"/>
          <w:szCs w:val="20"/>
        </w:rPr>
        <w:t>cuentaCar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(arreglo[10] 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caracteres) : entero</w:t>
      </w:r>
    </w:p>
    <w:p w14:paraId="493AFAD9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entero </w:t>
      </w:r>
      <w:proofErr w:type="spellStart"/>
      <w:r w:rsidRPr="00CE48BB">
        <w:rPr>
          <w:rFonts w:ascii="Arial" w:hAnsi="Arial" w:cs="Arial"/>
          <w:sz w:val="20"/>
          <w:szCs w:val="20"/>
        </w:rPr>
        <w:t>i,cont</w:t>
      </w:r>
      <w:proofErr w:type="spellEnd"/>
    </w:p>
    <w:p w14:paraId="76B62654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44E95A01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proofErr w:type="spellStart"/>
      <w:r w:rsidRPr="00CE48BB">
        <w:rPr>
          <w:rFonts w:ascii="Arial" w:hAnsi="Arial" w:cs="Arial"/>
          <w:sz w:val="20"/>
          <w:szCs w:val="20"/>
        </w:rPr>
        <w:t>cont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&lt;- 0</w:t>
      </w:r>
    </w:p>
    <w:p w14:paraId="472EAB02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para i &lt;- 1 hasta 10 haga</w:t>
      </w:r>
    </w:p>
    <w:p w14:paraId="646352FA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</w:r>
      <w:proofErr w:type="spellStart"/>
      <w:r w:rsidRPr="00CE48BB">
        <w:rPr>
          <w:rFonts w:ascii="Arial" w:hAnsi="Arial" w:cs="Arial"/>
          <w:sz w:val="20"/>
          <w:szCs w:val="20"/>
        </w:rPr>
        <w:t>si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(caracteres[i] = 'a') entonces</w:t>
      </w:r>
    </w:p>
    <w:p w14:paraId="51732633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</w:r>
      <w:proofErr w:type="spellStart"/>
      <w:r w:rsidRPr="00CE48BB">
        <w:rPr>
          <w:rFonts w:ascii="Arial" w:hAnsi="Arial" w:cs="Arial"/>
          <w:sz w:val="20"/>
          <w:szCs w:val="20"/>
        </w:rPr>
        <w:t>cont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&lt;- </w:t>
      </w:r>
      <w:proofErr w:type="spellStart"/>
      <w:r w:rsidRPr="00CE48BB">
        <w:rPr>
          <w:rFonts w:ascii="Arial" w:hAnsi="Arial" w:cs="Arial"/>
          <w:sz w:val="20"/>
          <w:szCs w:val="20"/>
        </w:rPr>
        <w:t>cont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+ 1</w:t>
      </w:r>
    </w:p>
    <w:p w14:paraId="498D4326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fin si</w:t>
      </w:r>
    </w:p>
    <w:p w14:paraId="4B55F3BA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fin para</w:t>
      </w:r>
    </w:p>
    <w:p w14:paraId="3B740821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retorne </w:t>
      </w:r>
      <w:proofErr w:type="spellStart"/>
      <w:r w:rsidRPr="00CE48BB">
        <w:rPr>
          <w:rFonts w:ascii="Arial" w:hAnsi="Arial" w:cs="Arial"/>
          <w:sz w:val="20"/>
          <w:szCs w:val="20"/>
        </w:rPr>
        <w:t>cont</w:t>
      </w:r>
      <w:proofErr w:type="spellEnd"/>
      <w:r w:rsidRPr="00CE48BB">
        <w:rPr>
          <w:rFonts w:ascii="Arial" w:hAnsi="Arial" w:cs="Arial"/>
          <w:sz w:val="20"/>
          <w:szCs w:val="20"/>
        </w:rPr>
        <w:tab/>
      </w:r>
    </w:p>
    <w:p w14:paraId="6D68A07E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2E5DFC53" w14:textId="37B324EA" w:rsidR="000B68DC" w:rsidRDefault="000B68DC" w:rsidP="00123E89">
      <w:pPr>
        <w:spacing w:after="0" w:line="240" w:lineRule="auto"/>
        <w:ind w:left="1066"/>
      </w:pPr>
    </w:p>
    <w:p w14:paraId="6F679534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73D3D935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CE48BB">
        <w:rPr>
          <w:rFonts w:ascii="Arial" w:hAnsi="Arial" w:cs="Arial"/>
          <w:sz w:val="20"/>
          <w:szCs w:val="20"/>
        </w:rPr>
        <w:t>lee_caracter</w:t>
      </w:r>
      <w:proofErr w:type="spellEnd"/>
      <w:r w:rsidRPr="00CE48BB">
        <w:rPr>
          <w:rFonts w:ascii="Arial" w:hAnsi="Arial" w:cs="Arial"/>
          <w:sz w:val="20"/>
          <w:szCs w:val="20"/>
        </w:rPr>
        <w:t>(caracteres)</w:t>
      </w:r>
    </w:p>
    <w:p w14:paraId="2140C70F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CE48BB">
        <w:rPr>
          <w:rFonts w:ascii="Arial" w:hAnsi="Arial" w:cs="Arial"/>
          <w:sz w:val="20"/>
          <w:szCs w:val="20"/>
        </w:rPr>
        <w:t>nueva_linea</w:t>
      </w:r>
      <w:proofErr w:type="spellEnd"/>
    </w:p>
    <w:p w14:paraId="4D214737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escriba "Se ingresaron ", </w:t>
      </w:r>
      <w:proofErr w:type="spellStart"/>
      <w:r w:rsidRPr="00CE48BB">
        <w:rPr>
          <w:rFonts w:ascii="Arial" w:hAnsi="Arial" w:cs="Arial"/>
          <w:sz w:val="20"/>
          <w:szCs w:val="20"/>
        </w:rPr>
        <w:t>cuentaCar</w:t>
      </w:r>
      <w:proofErr w:type="spellEnd"/>
      <w:r w:rsidRPr="00CE48BB">
        <w:rPr>
          <w:rFonts w:ascii="Arial" w:hAnsi="Arial" w:cs="Arial"/>
          <w:sz w:val="20"/>
          <w:szCs w:val="20"/>
        </w:rPr>
        <w:t>(caracteres), " a "</w:t>
      </w:r>
    </w:p>
    <w:p w14:paraId="10B5EEBC" w14:textId="77777777" w:rsidR="000B68DC" w:rsidRPr="00CE48BB" w:rsidRDefault="000B68DC" w:rsidP="000B68DC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6E9BF088" w14:textId="77777777" w:rsidR="000B68DC" w:rsidRDefault="000B68DC" w:rsidP="00123E89">
      <w:pPr>
        <w:spacing w:after="0" w:line="240" w:lineRule="auto"/>
        <w:ind w:left="1066"/>
      </w:pPr>
    </w:p>
    <w:p w14:paraId="17876C77" w14:textId="77777777" w:rsidR="00123E89" w:rsidRPr="00B90878" w:rsidRDefault="00123E89" w:rsidP="00B90878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sz w:val="24"/>
          <w:szCs w:val="24"/>
          <w:lang w:val="es-MX"/>
        </w:rPr>
      </w:pPr>
    </w:p>
    <w:p w14:paraId="746581EF" w14:textId="7536A03D" w:rsidR="00B90878" w:rsidRDefault="00B90878" w:rsidP="00B9087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</w:p>
    <w:p w14:paraId="4BAE2C16" w14:textId="77777777" w:rsidR="00B90878" w:rsidRDefault="00B90878" w:rsidP="00B9087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Arial"/>
          <w:szCs w:val="20"/>
          <w:lang w:val="es-MX"/>
        </w:rPr>
      </w:pPr>
    </w:p>
    <w:p w14:paraId="3553D58A" w14:textId="77777777" w:rsidR="000F4859" w:rsidRDefault="000F4859" w:rsidP="000F4859">
      <w:pPr>
        <w:ind w:left="426"/>
        <w:rPr>
          <w:rFonts w:ascii="Arial" w:hAnsi="Arial" w:cs="Arial"/>
          <w:b/>
          <w:sz w:val="20"/>
          <w:szCs w:val="20"/>
        </w:rPr>
      </w:pPr>
    </w:p>
    <w:p w14:paraId="01114F20" w14:textId="55DDB41E" w:rsidR="000F4859" w:rsidRPr="00CE48BB" w:rsidRDefault="000F4859" w:rsidP="000F4859">
      <w:pPr>
        <w:ind w:left="426"/>
        <w:rPr>
          <w:rFonts w:ascii="Arial" w:hAnsi="Arial" w:cs="Arial"/>
          <w:b/>
          <w:sz w:val="20"/>
          <w:szCs w:val="20"/>
        </w:rPr>
      </w:pPr>
      <w:r w:rsidRPr="00CE48BB">
        <w:rPr>
          <w:rFonts w:ascii="Arial" w:hAnsi="Arial" w:cs="Arial"/>
          <w:b/>
          <w:sz w:val="20"/>
          <w:szCs w:val="20"/>
        </w:rPr>
        <w:t>Ejemplo No. 5.</w:t>
      </w:r>
    </w:p>
    <w:p w14:paraId="1015279D" w14:textId="77777777" w:rsidR="000F4859" w:rsidRPr="00CE48BB" w:rsidRDefault="000F4859" w:rsidP="000F4859">
      <w:pPr>
        <w:ind w:left="426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El siguiente algoritmo cuenta el número de caracteres de un arreglo, considerando que los caracteres son válidos únicamente  hasta donde se encuentre el carácter ‘!’.</w:t>
      </w:r>
    </w:p>
    <w:p w14:paraId="169D733A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 xml:space="preserve">arreglo[10]de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</w:t>
      </w:r>
    </w:p>
    <w:p w14:paraId="315A3819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</w:p>
    <w:p w14:paraId="6D26E5DE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 xml:space="preserve">procedimiento </w:t>
      </w:r>
      <w:proofErr w:type="spellStart"/>
      <w:r w:rsidRPr="00CE48BB">
        <w:rPr>
          <w:rFonts w:ascii="Arial" w:hAnsi="Arial" w:cs="Arial"/>
          <w:sz w:val="20"/>
          <w:szCs w:val="20"/>
        </w:rPr>
        <w:t>lee_caracter</w:t>
      </w:r>
      <w:proofErr w:type="spellEnd"/>
      <w:r w:rsidRPr="00CE48BB">
        <w:rPr>
          <w:rFonts w:ascii="Arial" w:hAnsi="Arial" w:cs="Arial"/>
          <w:sz w:val="20"/>
          <w:szCs w:val="20"/>
        </w:rPr>
        <w:t>(</w:t>
      </w:r>
      <w:proofErr w:type="spellStart"/>
      <w:r w:rsidRPr="00CE48BB">
        <w:rPr>
          <w:rFonts w:ascii="Arial" w:hAnsi="Arial" w:cs="Arial"/>
          <w:sz w:val="20"/>
          <w:szCs w:val="20"/>
        </w:rPr>
        <w:t>var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arreglo[10] 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caracteres)</w:t>
      </w:r>
    </w:p>
    <w:p w14:paraId="084D627C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entero i</w:t>
      </w:r>
    </w:p>
    <w:p w14:paraId="1BC7EF6A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60386A1B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para i &lt;- 1 hasta 10 haga</w:t>
      </w:r>
    </w:p>
    <w:p w14:paraId="6F4B7B47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escriba "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: "</w:t>
      </w:r>
    </w:p>
    <w:p w14:paraId="3DC53B18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lea caracteres[i]</w:t>
      </w:r>
    </w:p>
    <w:p w14:paraId="5278DB90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fin para</w:t>
      </w:r>
    </w:p>
    <w:p w14:paraId="018C06F9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73F421E5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</w:p>
    <w:p w14:paraId="77C54B2B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</w:p>
    <w:p w14:paraId="66E1BB76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proofErr w:type="spellStart"/>
      <w:r w:rsidRPr="00CE48BB">
        <w:rPr>
          <w:rFonts w:ascii="Arial" w:hAnsi="Arial" w:cs="Arial"/>
          <w:sz w:val="20"/>
          <w:szCs w:val="20"/>
        </w:rPr>
        <w:t>funcion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48BB">
        <w:rPr>
          <w:rFonts w:ascii="Arial" w:hAnsi="Arial" w:cs="Arial"/>
          <w:sz w:val="20"/>
          <w:szCs w:val="20"/>
        </w:rPr>
        <w:t>cuentaCar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(arreglo[10] de </w:t>
      </w:r>
      <w:proofErr w:type="spellStart"/>
      <w:r w:rsidRPr="00CE48BB">
        <w:rPr>
          <w:rFonts w:ascii="Arial" w:hAnsi="Arial" w:cs="Arial"/>
          <w:sz w:val="20"/>
          <w:szCs w:val="20"/>
        </w:rPr>
        <w:t>caracter</w:t>
      </w:r>
      <w:proofErr w:type="spellEnd"/>
      <w:r w:rsidRPr="00CE48BB">
        <w:rPr>
          <w:rFonts w:ascii="Arial" w:hAnsi="Arial" w:cs="Arial"/>
          <w:sz w:val="20"/>
          <w:szCs w:val="20"/>
        </w:rPr>
        <w:t xml:space="preserve"> caracteres) : entero</w:t>
      </w:r>
    </w:p>
    <w:p w14:paraId="7CE18E08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entero i</w:t>
      </w:r>
    </w:p>
    <w:p w14:paraId="7412C5E2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0F3E6E68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i &lt;- 1</w:t>
      </w:r>
    </w:p>
    <w:p w14:paraId="691E56A2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mientras (caracteres[i] &lt;&gt; '!') haga</w:t>
      </w:r>
    </w:p>
    <w:p w14:paraId="4BEE704C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</w:r>
      <w:r w:rsidRPr="00CE48BB">
        <w:rPr>
          <w:rFonts w:ascii="Arial" w:hAnsi="Arial" w:cs="Arial"/>
          <w:sz w:val="20"/>
          <w:szCs w:val="20"/>
        </w:rPr>
        <w:tab/>
        <w:t>i &lt;- i + 1</w:t>
      </w:r>
    </w:p>
    <w:p w14:paraId="1556FF95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fin mientras</w:t>
      </w:r>
    </w:p>
    <w:p w14:paraId="4597C727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>retorne i - 1</w:t>
      </w:r>
      <w:r w:rsidRPr="00CE48BB">
        <w:rPr>
          <w:rFonts w:ascii="Arial" w:hAnsi="Arial" w:cs="Arial"/>
          <w:sz w:val="20"/>
          <w:szCs w:val="20"/>
        </w:rPr>
        <w:tab/>
      </w:r>
    </w:p>
    <w:p w14:paraId="6ABFFCB4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624E87EA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</w:p>
    <w:p w14:paraId="79C105E1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inicio</w:t>
      </w:r>
    </w:p>
    <w:p w14:paraId="7D0B7BD3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CE48BB">
        <w:rPr>
          <w:rFonts w:ascii="Arial" w:hAnsi="Arial" w:cs="Arial"/>
          <w:sz w:val="20"/>
          <w:szCs w:val="20"/>
        </w:rPr>
        <w:t>lee_caracter</w:t>
      </w:r>
      <w:proofErr w:type="spellEnd"/>
      <w:r w:rsidRPr="00CE48BB">
        <w:rPr>
          <w:rFonts w:ascii="Arial" w:hAnsi="Arial" w:cs="Arial"/>
          <w:sz w:val="20"/>
          <w:szCs w:val="20"/>
        </w:rPr>
        <w:t>(caracteres)</w:t>
      </w:r>
    </w:p>
    <w:p w14:paraId="3C9A4DDB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llamar </w:t>
      </w:r>
      <w:proofErr w:type="spellStart"/>
      <w:r w:rsidRPr="00CE48BB">
        <w:rPr>
          <w:rFonts w:ascii="Arial" w:hAnsi="Arial" w:cs="Arial"/>
          <w:sz w:val="20"/>
          <w:szCs w:val="20"/>
        </w:rPr>
        <w:t>nueva_linea</w:t>
      </w:r>
      <w:proofErr w:type="spellEnd"/>
    </w:p>
    <w:p w14:paraId="06A99C4F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ab/>
        <w:t xml:space="preserve">escriba "Se ingresaron ", </w:t>
      </w:r>
      <w:proofErr w:type="spellStart"/>
      <w:r w:rsidRPr="00CE48BB">
        <w:rPr>
          <w:rFonts w:ascii="Arial" w:hAnsi="Arial" w:cs="Arial"/>
          <w:sz w:val="20"/>
          <w:szCs w:val="20"/>
        </w:rPr>
        <w:t>cuentaCar</w:t>
      </w:r>
      <w:proofErr w:type="spellEnd"/>
      <w:r w:rsidRPr="00CE48BB">
        <w:rPr>
          <w:rFonts w:ascii="Arial" w:hAnsi="Arial" w:cs="Arial"/>
          <w:sz w:val="20"/>
          <w:szCs w:val="20"/>
        </w:rPr>
        <w:t>(caracteres), " caracteres válidos"</w:t>
      </w:r>
    </w:p>
    <w:p w14:paraId="33DE3CB2" w14:textId="77777777" w:rsidR="000F4859" w:rsidRPr="00CE48BB" w:rsidRDefault="000F4859" w:rsidP="000F4859">
      <w:pPr>
        <w:spacing w:after="0" w:line="240" w:lineRule="auto"/>
        <w:ind w:left="992"/>
        <w:rPr>
          <w:rFonts w:ascii="Arial" w:hAnsi="Arial" w:cs="Arial"/>
          <w:sz w:val="20"/>
          <w:szCs w:val="20"/>
        </w:rPr>
      </w:pPr>
      <w:r w:rsidRPr="00CE48BB">
        <w:rPr>
          <w:rFonts w:ascii="Arial" w:hAnsi="Arial" w:cs="Arial"/>
          <w:sz w:val="20"/>
          <w:szCs w:val="20"/>
        </w:rPr>
        <w:t>fin</w:t>
      </w:r>
    </w:p>
    <w:p w14:paraId="285BD3D7" w14:textId="7003C998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7A71AF15" w14:textId="77777777" w:rsidR="001E2D18" w:rsidRPr="00CE48BB" w:rsidRDefault="001E2D18" w:rsidP="001E2D18">
      <w:pPr>
        <w:pStyle w:val="Ttulo"/>
        <w:ind w:left="426"/>
        <w:jc w:val="left"/>
        <w:rPr>
          <w:rFonts w:ascii="Arial" w:hAnsi="Arial"/>
          <w:b/>
          <w:bCs/>
          <w:sz w:val="20"/>
        </w:rPr>
      </w:pPr>
      <w:r w:rsidRPr="00CE48BB">
        <w:rPr>
          <w:rFonts w:ascii="Arial" w:hAnsi="Arial"/>
          <w:b/>
          <w:bCs/>
          <w:sz w:val="20"/>
        </w:rPr>
        <w:t>Ejercicios propuestos</w:t>
      </w:r>
    </w:p>
    <w:p w14:paraId="7656C0D8" w14:textId="77777777" w:rsidR="001E2D18" w:rsidRDefault="001E2D18" w:rsidP="001E2D18">
      <w:pPr>
        <w:pStyle w:val="Ttulo"/>
        <w:ind w:left="2832"/>
        <w:jc w:val="left"/>
        <w:rPr>
          <w:rFonts w:ascii="Arial" w:hAnsi="Arial"/>
          <w:b/>
          <w:bCs/>
          <w:sz w:val="20"/>
        </w:rPr>
      </w:pPr>
    </w:p>
    <w:p w14:paraId="7931275C" w14:textId="77777777" w:rsidR="001E2D18" w:rsidRDefault="001E2D18" w:rsidP="001E2D18">
      <w:pPr>
        <w:numPr>
          <w:ilvl w:val="0"/>
          <w:numId w:val="17"/>
        </w:numPr>
        <w:tabs>
          <w:tab w:val="clear" w:pos="360"/>
        </w:tabs>
        <w:spacing w:after="0" w:line="240" w:lineRule="auto"/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Realice un algoritmo que genere la serie de Fibonacci para n números, los almacene en un arreglo y los muestre por pantalla. </w:t>
      </w:r>
    </w:p>
    <w:p w14:paraId="6DBFEF3A" w14:textId="77777777" w:rsidR="001E2D18" w:rsidRDefault="001E2D18" w:rsidP="001E2D18">
      <w:pPr>
        <w:spacing w:after="0" w:line="240" w:lineRule="auto"/>
        <w:ind w:left="993"/>
        <w:rPr>
          <w:rFonts w:cs="Arial"/>
          <w:szCs w:val="20"/>
          <w:lang w:val="es-MX"/>
        </w:rPr>
      </w:pPr>
    </w:p>
    <w:p w14:paraId="7749792E" w14:textId="75FA7D26" w:rsidR="001E2D18" w:rsidRDefault="001E2D18" w:rsidP="001E2D18">
      <w:pPr>
        <w:numPr>
          <w:ilvl w:val="0"/>
          <w:numId w:val="17"/>
        </w:numPr>
        <w:tabs>
          <w:tab w:val="clear" w:pos="360"/>
        </w:tabs>
        <w:spacing w:after="0" w:line="240" w:lineRule="auto"/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Realice un algoritmo que implemente los procedimientos y funciones necesarios para:</w:t>
      </w:r>
    </w:p>
    <w:p w14:paraId="25A0013C" w14:textId="77777777" w:rsidR="00FC01F2" w:rsidRDefault="00FC01F2" w:rsidP="00FC01F2">
      <w:pPr>
        <w:spacing w:after="0" w:line="240" w:lineRule="auto"/>
        <w:rPr>
          <w:rFonts w:cs="Arial"/>
          <w:szCs w:val="20"/>
          <w:lang w:val="es-MX"/>
        </w:rPr>
      </w:pPr>
    </w:p>
    <w:p w14:paraId="030B3DDE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Definir un arreglo para n posiciones.</w:t>
      </w:r>
    </w:p>
    <w:p w14:paraId="61512DC9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Permitir almacenar valores enteros para cada posición desde el teclado. </w:t>
      </w:r>
    </w:p>
    <w:p w14:paraId="02566472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Encontrar el número mayor del arreglo.</w:t>
      </w:r>
    </w:p>
    <w:p w14:paraId="47582D86" w14:textId="2EA7A61B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Encontrar el número menor del arreglo.</w:t>
      </w:r>
    </w:p>
    <w:p w14:paraId="709C166C" w14:textId="2F152B6A" w:rsidR="0003182D" w:rsidRDefault="0003182D" w:rsidP="0003182D">
      <w:pPr>
        <w:spacing w:after="0" w:line="240" w:lineRule="auto"/>
        <w:rPr>
          <w:rFonts w:cs="Arial"/>
          <w:szCs w:val="20"/>
          <w:lang w:val="es-MX"/>
        </w:rPr>
      </w:pPr>
    </w:p>
    <w:p w14:paraId="5A2F56DA" w14:textId="6523BEC3" w:rsidR="0003182D" w:rsidRDefault="0003182D" w:rsidP="0003182D">
      <w:pPr>
        <w:spacing w:after="0" w:line="240" w:lineRule="auto"/>
        <w:rPr>
          <w:rFonts w:cs="Arial"/>
          <w:szCs w:val="20"/>
          <w:lang w:val="es-MX"/>
        </w:rPr>
      </w:pPr>
    </w:p>
    <w:p w14:paraId="275A2951" w14:textId="48EFC02C" w:rsidR="0003182D" w:rsidRDefault="0003182D" w:rsidP="0003182D">
      <w:pPr>
        <w:spacing w:after="0" w:line="240" w:lineRule="auto"/>
        <w:rPr>
          <w:rFonts w:cs="Arial"/>
          <w:szCs w:val="20"/>
          <w:lang w:val="es-MX"/>
        </w:rPr>
      </w:pPr>
    </w:p>
    <w:p w14:paraId="1CD74BCB" w14:textId="77777777" w:rsidR="001E2D18" w:rsidRDefault="001E2D18" w:rsidP="001E2D18">
      <w:pPr>
        <w:spacing w:after="0" w:line="240" w:lineRule="auto"/>
        <w:ind w:left="993"/>
        <w:rPr>
          <w:rFonts w:cs="Arial"/>
          <w:szCs w:val="20"/>
          <w:lang w:val="es-MX"/>
        </w:rPr>
      </w:pPr>
    </w:p>
    <w:p w14:paraId="0A837AA0" w14:textId="2B30F087" w:rsidR="001E2D18" w:rsidRDefault="001E2D18" w:rsidP="001E2D18">
      <w:pPr>
        <w:numPr>
          <w:ilvl w:val="0"/>
          <w:numId w:val="17"/>
        </w:numPr>
        <w:tabs>
          <w:tab w:val="clear" w:pos="360"/>
        </w:tabs>
        <w:spacing w:after="0" w:line="240" w:lineRule="auto"/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lastRenderedPageBreak/>
        <w:t>Realizar un programa que pida 5 números, los almacene en un arreglo y  calcule el cuadrado de ellos en un segundo arreglo. Implemente  las siguientes funciones y procedimientos para cada tarea según la necesidad.</w:t>
      </w:r>
    </w:p>
    <w:p w14:paraId="7103F15D" w14:textId="77777777" w:rsidR="001E2D18" w:rsidRDefault="001E2D18" w:rsidP="001E2D18">
      <w:pPr>
        <w:spacing w:after="0" w:line="240" w:lineRule="auto"/>
        <w:ind w:left="1134"/>
        <w:rPr>
          <w:rFonts w:cs="Arial"/>
          <w:szCs w:val="20"/>
          <w:lang w:val="es-MX"/>
        </w:rPr>
      </w:pPr>
    </w:p>
    <w:p w14:paraId="3F4F6130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De entrada -&gt; debe permite el ingreso de los números desde el teclado y almacenarlos en el arreglo.</w:t>
      </w:r>
    </w:p>
    <w:p w14:paraId="6350578F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Calculo -&gt; calcula el cuadrado de los números del primer arreglo y los almacena en el segundo.</w:t>
      </w:r>
    </w:p>
    <w:p w14:paraId="1C3C0316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Mostrar -&gt; despliega por pantalla el segundo arreglo.</w:t>
      </w:r>
    </w:p>
    <w:p w14:paraId="454F1951" w14:textId="77777777" w:rsidR="001E2D18" w:rsidRDefault="001E2D18" w:rsidP="001E2D18">
      <w:pPr>
        <w:spacing w:after="0" w:line="240" w:lineRule="auto"/>
        <w:ind w:left="1134"/>
        <w:rPr>
          <w:rFonts w:cs="Arial"/>
          <w:szCs w:val="20"/>
          <w:lang w:val="es-MX"/>
        </w:rPr>
      </w:pPr>
    </w:p>
    <w:p w14:paraId="068B065B" w14:textId="13886540" w:rsidR="001E2D18" w:rsidRDefault="001E2D18" w:rsidP="001E2D18">
      <w:pPr>
        <w:numPr>
          <w:ilvl w:val="0"/>
          <w:numId w:val="17"/>
        </w:numPr>
        <w:tabs>
          <w:tab w:val="clear" w:pos="360"/>
        </w:tabs>
        <w:spacing w:after="0" w:line="240" w:lineRule="auto"/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Realizar un programa modular (usando funciones y procedimientos), que permita almacenar en un arreglo de n posiciones la siguiente información de un empleado</w:t>
      </w:r>
      <w:r w:rsidR="00AC37AB">
        <w:rPr>
          <w:rFonts w:cs="Arial"/>
          <w:szCs w:val="20"/>
          <w:lang w:val="es-MX"/>
        </w:rPr>
        <w:t>:</w:t>
      </w:r>
    </w:p>
    <w:p w14:paraId="1E7F80F1" w14:textId="77777777" w:rsidR="001E2D18" w:rsidRDefault="001E2D18" w:rsidP="001E2D18">
      <w:pPr>
        <w:spacing w:after="0" w:line="240" w:lineRule="auto"/>
        <w:ind w:left="1134"/>
        <w:rPr>
          <w:rFonts w:cs="Arial"/>
          <w:szCs w:val="20"/>
          <w:lang w:val="es-MX"/>
        </w:rPr>
      </w:pPr>
    </w:p>
    <w:p w14:paraId="1C8253A7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Id</w:t>
      </w:r>
    </w:p>
    <w:p w14:paraId="4ECFE6B0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Apellido1</w:t>
      </w:r>
    </w:p>
    <w:p w14:paraId="18D1D08C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Apellido 2</w:t>
      </w:r>
    </w:p>
    <w:p w14:paraId="443A3FD5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Nombre completo</w:t>
      </w:r>
    </w:p>
    <w:p w14:paraId="09AFB855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Dirección</w:t>
      </w:r>
    </w:p>
    <w:p w14:paraId="353F4236" w14:textId="77777777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Teléfono</w:t>
      </w:r>
    </w:p>
    <w:p w14:paraId="56DBE756" w14:textId="164A2052" w:rsidR="001E2D18" w:rsidRDefault="001E2D18" w:rsidP="001E2D18">
      <w:pPr>
        <w:numPr>
          <w:ilvl w:val="0"/>
          <w:numId w:val="39"/>
        </w:numPr>
        <w:tabs>
          <w:tab w:val="clear" w:pos="2992"/>
        </w:tabs>
        <w:spacing w:after="0" w:line="240" w:lineRule="auto"/>
        <w:ind w:left="1134" w:hanging="141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Sueldo</w:t>
      </w:r>
    </w:p>
    <w:p w14:paraId="34C6B4B8" w14:textId="77777777" w:rsidR="001E2D18" w:rsidRDefault="001E2D18" w:rsidP="001E2D18">
      <w:pPr>
        <w:spacing w:after="0" w:line="240" w:lineRule="auto"/>
        <w:ind w:left="1134"/>
        <w:rPr>
          <w:rFonts w:cs="Arial"/>
          <w:szCs w:val="20"/>
          <w:lang w:val="es-MX"/>
        </w:rPr>
      </w:pPr>
    </w:p>
    <w:p w14:paraId="29800CC1" w14:textId="77777777" w:rsidR="001E2D18" w:rsidRDefault="001E2D18" w:rsidP="001E2D18">
      <w:pPr>
        <w:ind w:left="709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Para cada empleado se deberá calcular y mostrar el salario teniendo en cuenta las siguientes políticas del negocio:</w:t>
      </w:r>
    </w:p>
    <w:p w14:paraId="307601BC" w14:textId="77777777" w:rsidR="001E2D18" w:rsidRPr="00756A82" w:rsidRDefault="001E2D18" w:rsidP="001E2D18">
      <w:pPr>
        <w:pStyle w:val="Ttulo4"/>
        <w:ind w:left="1277" w:hanging="284"/>
        <w:rPr>
          <w:color w:val="4AA8E6" w:themeColor="text2" w:themeTint="99"/>
        </w:rPr>
      </w:pPr>
      <w:r w:rsidRPr="00756A82">
        <w:rPr>
          <w:color w:val="4AA8E6" w:themeColor="text2" w:themeTint="99"/>
        </w:rPr>
        <w:t>Sueldo</w:t>
      </w:r>
      <w:r w:rsidRPr="00756A82">
        <w:rPr>
          <w:color w:val="4AA8E6" w:themeColor="text2" w:themeTint="99"/>
        </w:rPr>
        <w:tab/>
      </w:r>
      <w:r w:rsidRPr="00756A82">
        <w:rPr>
          <w:color w:val="4AA8E6" w:themeColor="text2" w:themeTint="99"/>
        </w:rPr>
        <w:tab/>
      </w:r>
      <w:r w:rsidRPr="00756A82">
        <w:rPr>
          <w:color w:val="4AA8E6" w:themeColor="text2" w:themeTint="99"/>
        </w:rPr>
        <w:tab/>
      </w:r>
      <w:r w:rsidRPr="00756A82">
        <w:rPr>
          <w:color w:val="4AA8E6" w:themeColor="text2" w:themeTint="99"/>
        </w:rPr>
        <w:tab/>
      </w:r>
      <w:r w:rsidRPr="00756A82">
        <w:rPr>
          <w:color w:val="4AA8E6" w:themeColor="text2" w:themeTint="99"/>
        </w:rPr>
        <w:tab/>
        <w:t>Descuento</w:t>
      </w:r>
    </w:p>
    <w:p w14:paraId="3A2D56EC" w14:textId="77777777" w:rsidR="001E2D18" w:rsidRPr="005B3ADC" w:rsidRDefault="001E2D18" w:rsidP="001E2D18">
      <w:pPr>
        <w:spacing w:after="0" w:line="240" w:lineRule="auto"/>
        <w:ind w:left="1277" w:hanging="284"/>
        <w:rPr>
          <w:lang w:val="es-MX"/>
        </w:rPr>
      </w:pPr>
    </w:p>
    <w:p w14:paraId="786C7C77" w14:textId="77777777" w:rsidR="001E2D18" w:rsidRPr="005B3ADC" w:rsidRDefault="001E2D18" w:rsidP="001E2D18">
      <w:pPr>
        <w:spacing w:after="0" w:line="240" w:lineRule="auto"/>
        <w:ind w:left="1277" w:hanging="284"/>
        <w:rPr>
          <w:lang w:val="es-MX"/>
        </w:rPr>
      </w:pPr>
      <w:r w:rsidRPr="005B3ADC">
        <w:rPr>
          <w:lang w:val="es-MX"/>
        </w:rPr>
        <w:t>Mayor o igual que $1000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5B3ADC">
        <w:rPr>
          <w:lang w:val="es-MX"/>
        </w:rPr>
        <w:t>3%</w:t>
      </w:r>
    </w:p>
    <w:p w14:paraId="74EFCE2C" w14:textId="77777777" w:rsidR="001E2D18" w:rsidRDefault="001E2D18" w:rsidP="001E2D18">
      <w:pPr>
        <w:spacing w:after="0" w:line="240" w:lineRule="auto"/>
        <w:ind w:left="1277" w:hanging="284"/>
        <w:rPr>
          <w:lang w:val="es-MX"/>
        </w:rPr>
      </w:pPr>
      <w:r w:rsidRPr="005B3ADC">
        <w:rPr>
          <w:lang w:val="es-MX"/>
        </w:rPr>
        <w:t>Más de $1000 hasta $2000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5B3ADC">
        <w:rPr>
          <w:lang w:val="es-MX"/>
        </w:rPr>
        <w:t>5%</w:t>
      </w:r>
    </w:p>
    <w:p w14:paraId="1249217C" w14:textId="348950F6" w:rsidR="00AC37AB" w:rsidRDefault="001E2D18" w:rsidP="00AC37AB">
      <w:pPr>
        <w:spacing w:after="0" w:line="240" w:lineRule="auto"/>
        <w:ind w:left="1277" w:hanging="284"/>
        <w:rPr>
          <w:lang w:val="es-MX"/>
        </w:rPr>
      </w:pPr>
      <w:r>
        <w:rPr>
          <w:lang w:val="es-MX"/>
        </w:rPr>
        <w:t>Más de $2000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7</w:t>
      </w:r>
      <w:r w:rsidRPr="005B3ADC">
        <w:rPr>
          <w:lang w:val="es-MX"/>
        </w:rPr>
        <w:t>%</w:t>
      </w:r>
    </w:p>
    <w:p w14:paraId="12F3C81C" w14:textId="2D508C60" w:rsidR="00AC37AB" w:rsidRDefault="00AC37AB" w:rsidP="00AC37AB">
      <w:pPr>
        <w:spacing w:after="0" w:line="240" w:lineRule="auto"/>
        <w:ind w:left="1277" w:hanging="284"/>
        <w:rPr>
          <w:lang w:val="es-MX"/>
        </w:rPr>
      </w:pPr>
    </w:p>
    <w:p w14:paraId="06260D2E" w14:textId="5B79FDAD" w:rsidR="00AC37AB" w:rsidRDefault="00AC37AB" w:rsidP="00AC37AB">
      <w:pPr>
        <w:spacing w:after="0" w:line="240" w:lineRule="auto"/>
        <w:ind w:left="993" w:hanging="284"/>
        <w:rPr>
          <w:lang w:val="es-MX"/>
        </w:rPr>
      </w:pPr>
      <w:hyperlink r:id="rId12" w:history="1">
        <w:r w:rsidRPr="00AC37AB">
          <w:rPr>
            <w:rStyle w:val="Hipervnculo"/>
            <w:lang w:val="es-MX"/>
          </w:rPr>
          <w:t xml:space="preserve">Ver como </w:t>
        </w:r>
        <w:proofErr w:type="spellStart"/>
        <w:r w:rsidRPr="00AC37AB">
          <w:rPr>
            <w:rStyle w:val="Hipervnculo"/>
            <w:lang w:val="es-MX"/>
          </w:rPr>
          <w:t>historiasd</w:t>
        </w:r>
        <w:proofErr w:type="spellEnd"/>
        <w:r w:rsidRPr="00AC37AB">
          <w:rPr>
            <w:rStyle w:val="Hipervnculo"/>
            <w:lang w:val="es-MX"/>
          </w:rPr>
          <w:t xml:space="preserve"> de usuario</w:t>
        </w:r>
      </w:hyperlink>
    </w:p>
    <w:p w14:paraId="166B8A50" w14:textId="1A4E021F" w:rsidR="00825900" w:rsidRDefault="00825900">
      <w:pPr>
        <w:spacing w:after="0" w:line="240" w:lineRule="auto"/>
        <w:rPr>
          <w:rFonts w:asciiTheme="minorHAnsi" w:eastAsiaTheme="minorHAnsi" w:hAnsiTheme="minorHAnsi" w:cstheme="minorHAnsi"/>
          <w:bCs/>
        </w:rPr>
      </w:pPr>
      <w:r>
        <w:rPr>
          <w:rFonts w:cstheme="minorHAnsi"/>
          <w:bCs/>
        </w:rPr>
        <w:br w:type="page"/>
      </w:r>
    </w:p>
    <w:p w14:paraId="3DB41D01" w14:textId="77777777" w:rsidR="001E2D18" w:rsidRPr="001E2D18" w:rsidRDefault="001E2D18" w:rsidP="001E2D18">
      <w:pPr>
        <w:pStyle w:val="Prrafodelista"/>
        <w:spacing w:after="0" w:line="240" w:lineRule="auto"/>
        <w:ind w:left="1080"/>
        <w:rPr>
          <w:rFonts w:cstheme="minorHAnsi"/>
          <w:bCs/>
        </w:rPr>
      </w:pPr>
    </w:p>
    <w:p w14:paraId="36A5D7C9" w14:textId="165CD0EE" w:rsidR="001E2D18" w:rsidRDefault="001E2D18" w:rsidP="001E2D18">
      <w:pPr>
        <w:numPr>
          <w:ilvl w:val="0"/>
          <w:numId w:val="17"/>
        </w:numPr>
        <w:tabs>
          <w:tab w:val="clear" w:pos="360"/>
        </w:tabs>
        <w:spacing w:after="0" w:line="240" w:lineRule="auto"/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Realizar un programa modular (usando funciones y procedimientos), que permita almacenar en un arreglo de n posiciones la hoja de vida de un vehículo automotor:</w:t>
      </w:r>
    </w:p>
    <w:tbl>
      <w:tblPr>
        <w:tblStyle w:val="Tablaconcuadrcula"/>
        <w:tblpPr w:leftFromText="141" w:rightFromText="141" w:vertAnchor="text" w:horzAnchor="margin" w:tblpXSpec="center" w:tblpY="158"/>
        <w:tblOverlap w:val="never"/>
        <w:tblW w:w="5954" w:type="dxa"/>
        <w:tblLook w:val="04A0" w:firstRow="1" w:lastRow="0" w:firstColumn="1" w:lastColumn="0" w:noHBand="0" w:noVBand="1"/>
      </w:tblPr>
      <w:tblGrid>
        <w:gridCol w:w="3256"/>
        <w:gridCol w:w="997"/>
        <w:gridCol w:w="1701"/>
      </w:tblGrid>
      <w:tr w:rsidR="00FC01F2" w14:paraId="05667510" w14:textId="77777777" w:rsidTr="00FC01F2">
        <w:trPr>
          <w:trHeight w:val="248"/>
        </w:trPr>
        <w:tc>
          <w:tcPr>
            <w:tcW w:w="5954" w:type="dxa"/>
            <w:gridSpan w:val="3"/>
            <w:shd w:val="clear" w:color="auto" w:fill="B1D2FB" w:themeFill="accent1" w:themeFillTint="33"/>
          </w:tcPr>
          <w:p w14:paraId="0C7BD351" w14:textId="77777777" w:rsidR="00FC01F2" w:rsidRPr="0033011D" w:rsidRDefault="00FC01F2" w:rsidP="00FC01F2">
            <w:pPr>
              <w:spacing w:after="0" w:line="240" w:lineRule="auto"/>
              <w:jc w:val="center"/>
              <w:rPr>
                <w:rFonts w:cs="Arial"/>
                <w:b/>
                <w:szCs w:val="20"/>
                <w:lang w:val="es-MX"/>
              </w:rPr>
            </w:pPr>
            <w:r w:rsidRPr="0033011D">
              <w:rPr>
                <w:rFonts w:cs="Arial"/>
                <w:b/>
                <w:szCs w:val="20"/>
                <w:lang w:val="es-MX"/>
              </w:rPr>
              <w:t>VEHICULO</w:t>
            </w:r>
          </w:p>
        </w:tc>
      </w:tr>
      <w:tr w:rsidR="00FC01F2" w:rsidRPr="009D3E4B" w14:paraId="0FE5C3C0" w14:textId="77777777" w:rsidTr="00FC01F2">
        <w:trPr>
          <w:trHeight w:val="262"/>
        </w:trPr>
        <w:tc>
          <w:tcPr>
            <w:tcW w:w="3256" w:type="dxa"/>
          </w:tcPr>
          <w:p w14:paraId="46A5A7DA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NOMBRE CAMPO</w:t>
            </w:r>
          </w:p>
        </w:tc>
        <w:tc>
          <w:tcPr>
            <w:tcW w:w="997" w:type="dxa"/>
          </w:tcPr>
          <w:p w14:paraId="5C252325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TIPO DATO</w:t>
            </w:r>
          </w:p>
        </w:tc>
        <w:tc>
          <w:tcPr>
            <w:tcW w:w="1701" w:type="dxa"/>
          </w:tcPr>
          <w:p w14:paraId="17C23130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LONGITUD</w:t>
            </w:r>
          </w:p>
        </w:tc>
      </w:tr>
      <w:tr w:rsidR="00FC01F2" w:rsidRPr="009D3E4B" w14:paraId="513ACE6E" w14:textId="77777777" w:rsidTr="00FC01F2">
        <w:trPr>
          <w:trHeight w:val="262"/>
        </w:trPr>
        <w:tc>
          <w:tcPr>
            <w:tcW w:w="3256" w:type="dxa"/>
          </w:tcPr>
          <w:p w14:paraId="7C9350E6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placa</w:t>
            </w:r>
          </w:p>
        </w:tc>
        <w:tc>
          <w:tcPr>
            <w:tcW w:w="997" w:type="dxa"/>
          </w:tcPr>
          <w:p w14:paraId="3A937194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45791581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6</w:t>
            </w:r>
          </w:p>
        </w:tc>
      </w:tr>
      <w:tr w:rsidR="00FC01F2" w:rsidRPr="009D3E4B" w14:paraId="5ABAFF60" w14:textId="77777777" w:rsidTr="00FC01F2">
        <w:trPr>
          <w:trHeight w:val="262"/>
        </w:trPr>
        <w:tc>
          <w:tcPr>
            <w:tcW w:w="3256" w:type="dxa"/>
          </w:tcPr>
          <w:p w14:paraId="580E2043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tipo</w:t>
            </w:r>
          </w:p>
        </w:tc>
        <w:tc>
          <w:tcPr>
            <w:tcW w:w="997" w:type="dxa"/>
          </w:tcPr>
          <w:p w14:paraId="30F87D10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47E296AB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FC01F2" w:rsidRPr="009D3E4B" w14:paraId="06B00211" w14:textId="77777777" w:rsidTr="00FC01F2">
        <w:trPr>
          <w:trHeight w:val="262"/>
        </w:trPr>
        <w:tc>
          <w:tcPr>
            <w:tcW w:w="3256" w:type="dxa"/>
          </w:tcPr>
          <w:p w14:paraId="52E3FD3C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marca</w:t>
            </w:r>
          </w:p>
        </w:tc>
        <w:tc>
          <w:tcPr>
            <w:tcW w:w="997" w:type="dxa"/>
          </w:tcPr>
          <w:p w14:paraId="0F76CE34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5BD1477A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FC01F2" w:rsidRPr="009D3E4B" w14:paraId="294B241F" w14:textId="77777777" w:rsidTr="00FC01F2">
        <w:trPr>
          <w:trHeight w:val="262"/>
        </w:trPr>
        <w:tc>
          <w:tcPr>
            <w:tcW w:w="3256" w:type="dxa"/>
          </w:tcPr>
          <w:p w14:paraId="294C0B7C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línea</w:t>
            </w:r>
          </w:p>
        </w:tc>
        <w:tc>
          <w:tcPr>
            <w:tcW w:w="997" w:type="dxa"/>
          </w:tcPr>
          <w:p w14:paraId="65616E8F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65DB4DF9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FC01F2" w:rsidRPr="009D3E4B" w14:paraId="0A48F4CF" w14:textId="77777777" w:rsidTr="00FC01F2">
        <w:trPr>
          <w:trHeight w:val="262"/>
        </w:trPr>
        <w:tc>
          <w:tcPr>
            <w:tcW w:w="3256" w:type="dxa"/>
          </w:tcPr>
          <w:p w14:paraId="42B58ADC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modelo</w:t>
            </w:r>
          </w:p>
        </w:tc>
        <w:tc>
          <w:tcPr>
            <w:tcW w:w="997" w:type="dxa"/>
          </w:tcPr>
          <w:p w14:paraId="499CEC58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entero</w:t>
            </w:r>
          </w:p>
        </w:tc>
        <w:tc>
          <w:tcPr>
            <w:tcW w:w="1701" w:type="dxa"/>
          </w:tcPr>
          <w:p w14:paraId="2423BE51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  <w:tr w:rsidR="00FC01F2" w:rsidRPr="009D3E4B" w14:paraId="517DF712" w14:textId="77777777" w:rsidTr="00FC01F2">
        <w:trPr>
          <w:trHeight w:val="262"/>
        </w:trPr>
        <w:tc>
          <w:tcPr>
            <w:tcW w:w="3256" w:type="dxa"/>
          </w:tcPr>
          <w:p w14:paraId="2BE45256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cilindraje</w:t>
            </w:r>
          </w:p>
        </w:tc>
        <w:tc>
          <w:tcPr>
            <w:tcW w:w="997" w:type="dxa"/>
          </w:tcPr>
          <w:p w14:paraId="71377C5D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real</w:t>
            </w:r>
          </w:p>
        </w:tc>
        <w:tc>
          <w:tcPr>
            <w:tcW w:w="1701" w:type="dxa"/>
          </w:tcPr>
          <w:p w14:paraId="78AAF4CB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  <w:tr w:rsidR="00FC01F2" w:rsidRPr="009D3E4B" w14:paraId="0B3F1AC9" w14:textId="77777777" w:rsidTr="00FC01F2">
        <w:trPr>
          <w:trHeight w:val="262"/>
        </w:trPr>
        <w:tc>
          <w:tcPr>
            <w:tcW w:w="3256" w:type="dxa"/>
          </w:tcPr>
          <w:p w14:paraId="687C59F5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numeroMotor</w:t>
            </w:r>
            <w:proofErr w:type="spellEnd"/>
          </w:p>
        </w:tc>
        <w:tc>
          <w:tcPr>
            <w:tcW w:w="997" w:type="dxa"/>
          </w:tcPr>
          <w:p w14:paraId="059405D7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1AB0C9EC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FC01F2" w:rsidRPr="009D3E4B" w14:paraId="36D87C4B" w14:textId="77777777" w:rsidTr="00FC01F2">
        <w:trPr>
          <w:trHeight w:val="262"/>
        </w:trPr>
        <w:tc>
          <w:tcPr>
            <w:tcW w:w="3256" w:type="dxa"/>
          </w:tcPr>
          <w:p w14:paraId="0EF33F67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serieMotor</w:t>
            </w:r>
            <w:proofErr w:type="spellEnd"/>
          </w:p>
        </w:tc>
        <w:tc>
          <w:tcPr>
            <w:tcW w:w="997" w:type="dxa"/>
          </w:tcPr>
          <w:p w14:paraId="24D4169B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7773F705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FC01F2" w:rsidRPr="009D3E4B" w14:paraId="4C5E0E21" w14:textId="77777777" w:rsidTr="00FC01F2">
        <w:trPr>
          <w:trHeight w:val="262"/>
        </w:trPr>
        <w:tc>
          <w:tcPr>
            <w:tcW w:w="3256" w:type="dxa"/>
          </w:tcPr>
          <w:p w14:paraId="2A251E4B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numeroChasis</w:t>
            </w:r>
            <w:proofErr w:type="spellEnd"/>
          </w:p>
        </w:tc>
        <w:tc>
          <w:tcPr>
            <w:tcW w:w="997" w:type="dxa"/>
          </w:tcPr>
          <w:p w14:paraId="6D07DCF0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61B3DE25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FC01F2" w:rsidRPr="009D3E4B" w14:paraId="188574A7" w14:textId="77777777" w:rsidTr="00FC01F2">
        <w:trPr>
          <w:trHeight w:val="262"/>
        </w:trPr>
        <w:tc>
          <w:tcPr>
            <w:tcW w:w="3256" w:type="dxa"/>
          </w:tcPr>
          <w:p w14:paraId="4F50D5EA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capacidadPasajerosOToneladas</w:t>
            </w:r>
            <w:proofErr w:type="spellEnd"/>
          </w:p>
        </w:tc>
        <w:tc>
          <w:tcPr>
            <w:tcW w:w="997" w:type="dxa"/>
          </w:tcPr>
          <w:p w14:paraId="6B2B483F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entero</w:t>
            </w:r>
          </w:p>
        </w:tc>
        <w:tc>
          <w:tcPr>
            <w:tcW w:w="1701" w:type="dxa"/>
          </w:tcPr>
          <w:p w14:paraId="767F9BB5" w14:textId="77777777" w:rsidR="00FC01F2" w:rsidRPr="0033011D" w:rsidRDefault="00FC01F2" w:rsidP="00FC01F2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</w:tbl>
    <w:p w14:paraId="01C7F6C8" w14:textId="77777777" w:rsidR="00FC01F2" w:rsidRDefault="00FC01F2" w:rsidP="00FC01F2">
      <w:pPr>
        <w:spacing w:after="0" w:line="240" w:lineRule="auto"/>
        <w:ind w:left="993"/>
        <w:rPr>
          <w:rFonts w:cs="Arial"/>
          <w:szCs w:val="20"/>
          <w:lang w:val="es-MX"/>
        </w:rPr>
      </w:pPr>
    </w:p>
    <w:p w14:paraId="135400C1" w14:textId="77777777" w:rsidR="001E2D18" w:rsidRDefault="001E2D18" w:rsidP="001E2D18">
      <w:pPr>
        <w:pStyle w:val="Prrafodelista"/>
        <w:spacing w:after="0" w:line="240" w:lineRule="auto"/>
        <w:ind w:left="1080"/>
        <w:rPr>
          <w:rFonts w:cstheme="minorHAnsi"/>
          <w:b/>
          <w:lang w:val="es-MX"/>
        </w:rPr>
      </w:pPr>
    </w:p>
    <w:p w14:paraId="2DA08B42" w14:textId="52D8F4EC" w:rsidR="001E2D18" w:rsidRDefault="001E2D18" w:rsidP="009B353D">
      <w:pPr>
        <w:jc w:val="both"/>
        <w:rPr>
          <w:rFonts w:cs="Arial"/>
          <w:szCs w:val="20"/>
          <w:lang w:val="es-MX"/>
        </w:rPr>
      </w:pPr>
    </w:p>
    <w:p w14:paraId="6838DBCC" w14:textId="685507AF" w:rsidR="00FC01F2" w:rsidRDefault="00FC01F2" w:rsidP="009B353D">
      <w:pPr>
        <w:jc w:val="both"/>
        <w:rPr>
          <w:rFonts w:cs="Arial"/>
          <w:szCs w:val="20"/>
          <w:lang w:val="es-MX"/>
        </w:rPr>
      </w:pPr>
    </w:p>
    <w:p w14:paraId="2114B7F7" w14:textId="32E24E15" w:rsidR="00FC01F2" w:rsidRDefault="00FC01F2" w:rsidP="009B353D">
      <w:pPr>
        <w:jc w:val="both"/>
        <w:rPr>
          <w:rFonts w:cs="Arial"/>
          <w:szCs w:val="20"/>
          <w:lang w:val="es-MX"/>
        </w:rPr>
      </w:pPr>
    </w:p>
    <w:p w14:paraId="2EDA3CD1" w14:textId="055BF8D1" w:rsidR="00FC01F2" w:rsidRDefault="00FC01F2" w:rsidP="009B353D">
      <w:pPr>
        <w:jc w:val="both"/>
        <w:rPr>
          <w:rFonts w:cs="Arial"/>
          <w:szCs w:val="20"/>
          <w:lang w:val="es-MX"/>
        </w:rPr>
      </w:pPr>
    </w:p>
    <w:p w14:paraId="34652A11" w14:textId="280B943C" w:rsidR="00FC01F2" w:rsidRDefault="00FC01F2" w:rsidP="009B353D">
      <w:pPr>
        <w:jc w:val="both"/>
        <w:rPr>
          <w:rFonts w:cs="Arial"/>
          <w:szCs w:val="20"/>
          <w:lang w:val="es-MX"/>
        </w:rPr>
      </w:pPr>
    </w:p>
    <w:p w14:paraId="5F429544" w14:textId="77777777" w:rsidR="00FC01F2" w:rsidRDefault="00FC01F2" w:rsidP="009B353D">
      <w:pPr>
        <w:jc w:val="both"/>
        <w:rPr>
          <w:rFonts w:cs="Arial"/>
          <w:szCs w:val="20"/>
          <w:lang w:val="es-MX"/>
        </w:rPr>
      </w:pPr>
    </w:p>
    <w:p w14:paraId="7E43EE25" w14:textId="77777777" w:rsidR="00FC01F2" w:rsidRPr="00FC01F2" w:rsidRDefault="00FC01F2" w:rsidP="00FC01F2">
      <w:pPr>
        <w:pStyle w:val="Prrafodelista"/>
        <w:spacing w:after="0" w:line="240" w:lineRule="auto"/>
        <w:ind w:left="1134"/>
        <w:rPr>
          <w:rFonts w:cstheme="minorHAnsi"/>
          <w:b/>
        </w:rPr>
      </w:pPr>
    </w:p>
    <w:p w14:paraId="0CCC717C" w14:textId="77777777" w:rsidR="00FC01F2" w:rsidRPr="00FC01F2" w:rsidRDefault="00FC01F2" w:rsidP="00FC01F2">
      <w:pPr>
        <w:pStyle w:val="Prrafodelista"/>
        <w:spacing w:after="0" w:line="240" w:lineRule="auto"/>
        <w:ind w:left="1080"/>
        <w:rPr>
          <w:rFonts w:cstheme="minorHAnsi"/>
          <w:b/>
        </w:rPr>
      </w:pPr>
    </w:p>
    <w:p w14:paraId="65DE02E9" w14:textId="0F13FC8D" w:rsidR="001E2D18" w:rsidRPr="00374417" w:rsidRDefault="001E2D18" w:rsidP="00275478">
      <w:pPr>
        <w:pStyle w:val="Prrafodelista"/>
        <w:numPr>
          <w:ilvl w:val="2"/>
          <w:numId w:val="40"/>
        </w:numPr>
        <w:spacing w:after="0" w:line="240" w:lineRule="auto"/>
        <w:ind w:left="1134" w:hanging="425"/>
        <w:rPr>
          <w:rFonts w:cstheme="minorHAnsi"/>
          <w:b/>
        </w:rPr>
      </w:pPr>
      <w:r>
        <w:rPr>
          <w:rFonts w:cstheme="minorHAnsi"/>
        </w:rPr>
        <w:t>El programa debe tener una opción que muestre el listado de vehículos.</w:t>
      </w:r>
    </w:p>
    <w:p w14:paraId="11227FB0" w14:textId="77777777" w:rsidR="001E2D18" w:rsidRDefault="001E2D18" w:rsidP="00275478">
      <w:pPr>
        <w:pStyle w:val="Prrafodelista"/>
        <w:numPr>
          <w:ilvl w:val="2"/>
          <w:numId w:val="40"/>
        </w:numPr>
        <w:spacing w:after="0" w:line="240" w:lineRule="auto"/>
        <w:ind w:left="1134" w:hanging="425"/>
        <w:rPr>
          <w:rFonts w:cstheme="minorHAnsi"/>
          <w:b/>
        </w:rPr>
      </w:pPr>
      <w:r>
        <w:rPr>
          <w:rFonts w:cstheme="minorHAnsi"/>
        </w:rPr>
        <w:t xml:space="preserve">El programa debe ofrecer </w:t>
      </w:r>
      <w:proofErr w:type="gramStart"/>
      <w:r>
        <w:rPr>
          <w:rFonts w:cstheme="minorHAnsi"/>
        </w:rPr>
        <w:t>un opción</w:t>
      </w:r>
      <w:proofErr w:type="gramEnd"/>
      <w:r>
        <w:rPr>
          <w:rFonts w:cstheme="minorHAnsi"/>
        </w:rPr>
        <w:t xml:space="preserve"> que permita buscar un vehículo por el número de la placa (llave principal)</w:t>
      </w:r>
    </w:p>
    <w:p w14:paraId="73892AA6" w14:textId="77777777" w:rsidR="001E2D18" w:rsidRDefault="001E2D18" w:rsidP="001E2D18">
      <w:pPr>
        <w:pStyle w:val="Prrafodelista"/>
        <w:spacing w:after="0" w:line="240" w:lineRule="auto"/>
        <w:ind w:left="1080"/>
        <w:rPr>
          <w:rFonts w:cstheme="minorHAnsi"/>
          <w:b/>
        </w:rPr>
      </w:pPr>
    </w:p>
    <w:p w14:paraId="41F94AAD" w14:textId="13B2943C" w:rsidR="001E2D18" w:rsidRDefault="001E2D18" w:rsidP="009B353D">
      <w:pPr>
        <w:jc w:val="both"/>
        <w:rPr>
          <w:rFonts w:cs="Arial"/>
          <w:szCs w:val="20"/>
          <w:lang w:val="es-MX"/>
        </w:rPr>
      </w:pPr>
    </w:p>
    <w:p w14:paraId="44ED7CEA" w14:textId="77777777" w:rsidR="001E2D18" w:rsidRDefault="001E2D18" w:rsidP="009B353D">
      <w:pPr>
        <w:jc w:val="both"/>
        <w:rPr>
          <w:rFonts w:cs="Arial"/>
          <w:szCs w:val="20"/>
          <w:lang w:val="es-MX"/>
        </w:rPr>
      </w:pPr>
    </w:p>
    <w:p w14:paraId="4F8BBC41" w14:textId="335B0301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5C09EF12" w:rsidR="00DD7DE9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43F182F6" w:rsidR="00F21293" w:rsidRDefault="00F21293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2339F1F5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EF94A" w14:textId="77777777" w:rsidR="00883BC4" w:rsidRDefault="00883BC4">
      <w:pPr>
        <w:spacing w:after="0" w:line="240" w:lineRule="auto"/>
      </w:pPr>
      <w:r>
        <w:separator/>
      </w:r>
    </w:p>
  </w:endnote>
  <w:endnote w:type="continuationSeparator" w:id="0">
    <w:p w14:paraId="45CF96FB" w14:textId="77777777" w:rsidR="00883BC4" w:rsidRDefault="00883BC4">
      <w:pPr>
        <w:spacing w:after="0" w:line="240" w:lineRule="auto"/>
      </w:pPr>
      <w:r>
        <w:continuationSeparator/>
      </w:r>
    </w:p>
  </w:endnote>
  <w:endnote w:type="continuationNotice" w:id="1">
    <w:p w14:paraId="763D938C" w14:textId="77777777" w:rsidR="00883BC4" w:rsidRDefault="00883B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2A698" w14:textId="77777777" w:rsidR="00883BC4" w:rsidRDefault="00883BC4">
      <w:pPr>
        <w:spacing w:after="0" w:line="240" w:lineRule="auto"/>
      </w:pPr>
      <w:r>
        <w:separator/>
      </w:r>
    </w:p>
  </w:footnote>
  <w:footnote w:type="continuationSeparator" w:id="0">
    <w:p w14:paraId="27E189E3" w14:textId="77777777" w:rsidR="00883BC4" w:rsidRDefault="00883BC4">
      <w:pPr>
        <w:spacing w:after="0" w:line="240" w:lineRule="auto"/>
      </w:pPr>
      <w:r>
        <w:continuationSeparator/>
      </w:r>
    </w:p>
  </w:footnote>
  <w:footnote w:type="continuationNotice" w:id="1">
    <w:p w14:paraId="759823AF" w14:textId="77777777" w:rsidR="00883BC4" w:rsidRDefault="00883B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883BC4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883BC4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DE6"/>
    <w:multiLevelType w:val="hybridMultilevel"/>
    <w:tmpl w:val="A420CEA4"/>
    <w:lvl w:ilvl="0" w:tplc="FC200C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0518BD"/>
    <w:multiLevelType w:val="multilevel"/>
    <w:tmpl w:val="9E6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65D"/>
    <w:multiLevelType w:val="hybridMultilevel"/>
    <w:tmpl w:val="0E72B2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33718"/>
    <w:multiLevelType w:val="multilevel"/>
    <w:tmpl w:val="C1E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D75FE"/>
    <w:multiLevelType w:val="multilevel"/>
    <w:tmpl w:val="ACC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221A8A"/>
    <w:multiLevelType w:val="hybridMultilevel"/>
    <w:tmpl w:val="A5342BA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601EB"/>
    <w:multiLevelType w:val="hybridMultilevel"/>
    <w:tmpl w:val="69DEC5D6"/>
    <w:lvl w:ilvl="0" w:tplc="0C0A0001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4432"/>
        </w:tabs>
        <w:ind w:left="443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152"/>
        </w:tabs>
        <w:ind w:left="515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872"/>
        </w:tabs>
        <w:ind w:left="587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592"/>
        </w:tabs>
        <w:ind w:left="659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312"/>
        </w:tabs>
        <w:ind w:left="731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032"/>
        </w:tabs>
        <w:ind w:left="803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752"/>
        </w:tabs>
        <w:ind w:left="8752" w:hanging="180"/>
      </w:pPr>
    </w:lvl>
  </w:abstractNum>
  <w:abstractNum w:abstractNumId="10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730E0C"/>
    <w:multiLevelType w:val="multilevel"/>
    <w:tmpl w:val="2EC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D710A"/>
    <w:multiLevelType w:val="multilevel"/>
    <w:tmpl w:val="A06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84CA2"/>
    <w:multiLevelType w:val="multilevel"/>
    <w:tmpl w:val="3ED87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55F0A"/>
    <w:multiLevelType w:val="multilevel"/>
    <w:tmpl w:val="823C9AB0"/>
    <w:lvl w:ilvl="0">
      <w:start w:val="1"/>
      <w:numFmt w:val="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E1519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7" w15:restartNumberingAfterBreak="0">
    <w:nsid w:val="36837E9E"/>
    <w:multiLevelType w:val="hybridMultilevel"/>
    <w:tmpl w:val="6BE23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73216"/>
    <w:multiLevelType w:val="multilevel"/>
    <w:tmpl w:val="749AC7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04F09"/>
    <w:multiLevelType w:val="hybridMultilevel"/>
    <w:tmpl w:val="D8BAF53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9463E10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A5D065D"/>
    <w:multiLevelType w:val="multilevel"/>
    <w:tmpl w:val="7D548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34C29"/>
    <w:multiLevelType w:val="multilevel"/>
    <w:tmpl w:val="1A6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BB7BDD"/>
    <w:multiLevelType w:val="hybridMultilevel"/>
    <w:tmpl w:val="2FB6E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26BD6"/>
    <w:multiLevelType w:val="hybridMultilevel"/>
    <w:tmpl w:val="8ED02EC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391340"/>
    <w:multiLevelType w:val="multilevel"/>
    <w:tmpl w:val="796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91FB7"/>
    <w:multiLevelType w:val="multilevel"/>
    <w:tmpl w:val="EDE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C3961"/>
    <w:multiLevelType w:val="multilevel"/>
    <w:tmpl w:val="0C42A8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9C168C3"/>
    <w:multiLevelType w:val="hybridMultilevel"/>
    <w:tmpl w:val="E494B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E7193"/>
    <w:multiLevelType w:val="multilevel"/>
    <w:tmpl w:val="D7F2D9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33" w15:restartNumberingAfterBreak="0">
    <w:nsid w:val="6D0701A4"/>
    <w:multiLevelType w:val="hybridMultilevel"/>
    <w:tmpl w:val="1CE849D4"/>
    <w:lvl w:ilvl="0" w:tplc="240A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4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4"/>
  </w:num>
  <w:num w:numId="3">
    <w:abstractNumId w:val="31"/>
  </w:num>
  <w:num w:numId="4">
    <w:abstractNumId w:val="7"/>
  </w:num>
  <w:num w:numId="5">
    <w:abstractNumId w:val="38"/>
  </w:num>
  <w:num w:numId="6">
    <w:abstractNumId w:val="36"/>
  </w:num>
  <w:num w:numId="7">
    <w:abstractNumId w:val="35"/>
  </w:num>
  <w:num w:numId="8">
    <w:abstractNumId w:val="24"/>
  </w:num>
  <w:num w:numId="9">
    <w:abstractNumId w:val="28"/>
  </w:num>
  <w:num w:numId="10">
    <w:abstractNumId w:val="5"/>
  </w:num>
  <w:num w:numId="11">
    <w:abstractNumId w:val="19"/>
  </w:num>
  <w:num w:numId="12">
    <w:abstractNumId w:val="39"/>
  </w:num>
  <w:num w:numId="13">
    <w:abstractNumId w:val="10"/>
  </w:num>
  <w:num w:numId="14">
    <w:abstractNumId w:val="4"/>
  </w:num>
  <w:num w:numId="15">
    <w:abstractNumId w:val="37"/>
  </w:num>
  <w:num w:numId="16">
    <w:abstractNumId w:val="6"/>
  </w:num>
  <w:num w:numId="17">
    <w:abstractNumId w:val="0"/>
  </w:num>
  <w:num w:numId="18">
    <w:abstractNumId w:val="21"/>
  </w:num>
  <w:num w:numId="19">
    <w:abstractNumId w:val="16"/>
  </w:num>
  <w:num w:numId="20">
    <w:abstractNumId w:val="30"/>
  </w:num>
  <w:num w:numId="21">
    <w:abstractNumId w:val="20"/>
  </w:num>
  <w:num w:numId="22">
    <w:abstractNumId w:val="8"/>
  </w:num>
  <w:num w:numId="23">
    <w:abstractNumId w:val="15"/>
  </w:num>
  <w:num w:numId="24">
    <w:abstractNumId w:val="29"/>
  </w:num>
  <w:num w:numId="25">
    <w:abstractNumId w:val="11"/>
  </w:num>
  <w:num w:numId="26">
    <w:abstractNumId w:val="1"/>
  </w:num>
  <w:num w:numId="27">
    <w:abstractNumId w:val="26"/>
  </w:num>
  <w:num w:numId="28">
    <w:abstractNumId w:val="33"/>
  </w:num>
  <w:num w:numId="29">
    <w:abstractNumId w:val="13"/>
  </w:num>
  <w:num w:numId="30">
    <w:abstractNumId w:val="18"/>
  </w:num>
  <w:num w:numId="31">
    <w:abstractNumId w:val="22"/>
  </w:num>
  <w:num w:numId="32">
    <w:abstractNumId w:val="32"/>
  </w:num>
  <w:num w:numId="33">
    <w:abstractNumId w:val="12"/>
  </w:num>
  <w:num w:numId="34">
    <w:abstractNumId w:val="3"/>
  </w:num>
  <w:num w:numId="35">
    <w:abstractNumId w:val="23"/>
  </w:num>
  <w:num w:numId="36">
    <w:abstractNumId w:val="27"/>
  </w:num>
  <w:num w:numId="37">
    <w:abstractNumId w:val="17"/>
  </w:num>
  <w:num w:numId="38">
    <w:abstractNumId w:val="25"/>
  </w:num>
  <w:num w:numId="39">
    <w:abstractNumId w:val="9"/>
  </w:num>
  <w:num w:numId="40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182D"/>
    <w:rsid w:val="00031C0E"/>
    <w:rsid w:val="00033399"/>
    <w:rsid w:val="00065DFF"/>
    <w:rsid w:val="000701DB"/>
    <w:rsid w:val="000723CC"/>
    <w:rsid w:val="000764C8"/>
    <w:rsid w:val="00082465"/>
    <w:rsid w:val="000935DA"/>
    <w:rsid w:val="000A648F"/>
    <w:rsid w:val="000B68DC"/>
    <w:rsid w:val="000C175E"/>
    <w:rsid w:val="000C285C"/>
    <w:rsid w:val="000E3051"/>
    <w:rsid w:val="000F2166"/>
    <w:rsid w:val="000F4859"/>
    <w:rsid w:val="000F5ADC"/>
    <w:rsid w:val="0010323E"/>
    <w:rsid w:val="00117BFB"/>
    <w:rsid w:val="00123E89"/>
    <w:rsid w:val="001420C2"/>
    <w:rsid w:val="00172F63"/>
    <w:rsid w:val="00174851"/>
    <w:rsid w:val="001776FD"/>
    <w:rsid w:val="001C508E"/>
    <w:rsid w:val="001D75C8"/>
    <w:rsid w:val="001E2D18"/>
    <w:rsid w:val="001F03A0"/>
    <w:rsid w:val="001F74A5"/>
    <w:rsid w:val="00233A9B"/>
    <w:rsid w:val="00266EBA"/>
    <w:rsid w:val="00275478"/>
    <w:rsid w:val="002C75F8"/>
    <w:rsid w:val="002D12AD"/>
    <w:rsid w:val="002E06A4"/>
    <w:rsid w:val="002E0F5A"/>
    <w:rsid w:val="00302414"/>
    <w:rsid w:val="003163ED"/>
    <w:rsid w:val="003232D5"/>
    <w:rsid w:val="00337061"/>
    <w:rsid w:val="00346F47"/>
    <w:rsid w:val="0035752E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498E"/>
    <w:rsid w:val="00417AA3"/>
    <w:rsid w:val="00424075"/>
    <w:rsid w:val="00431136"/>
    <w:rsid w:val="004360C9"/>
    <w:rsid w:val="00444A2D"/>
    <w:rsid w:val="00451A05"/>
    <w:rsid w:val="00455970"/>
    <w:rsid w:val="004673B2"/>
    <w:rsid w:val="004A26D1"/>
    <w:rsid w:val="004D4440"/>
    <w:rsid w:val="004E1CAE"/>
    <w:rsid w:val="00502891"/>
    <w:rsid w:val="00504738"/>
    <w:rsid w:val="005242C6"/>
    <w:rsid w:val="00537159"/>
    <w:rsid w:val="005433F0"/>
    <w:rsid w:val="00553E9D"/>
    <w:rsid w:val="005931AF"/>
    <w:rsid w:val="005B401E"/>
    <w:rsid w:val="005D3455"/>
    <w:rsid w:val="005D4032"/>
    <w:rsid w:val="005D762E"/>
    <w:rsid w:val="005E2F69"/>
    <w:rsid w:val="005E716B"/>
    <w:rsid w:val="00604A19"/>
    <w:rsid w:val="00615E6A"/>
    <w:rsid w:val="00646F55"/>
    <w:rsid w:val="00676B08"/>
    <w:rsid w:val="006866E9"/>
    <w:rsid w:val="006A0BF0"/>
    <w:rsid w:val="00702E2E"/>
    <w:rsid w:val="00743A27"/>
    <w:rsid w:val="007553B0"/>
    <w:rsid w:val="007611A1"/>
    <w:rsid w:val="00761526"/>
    <w:rsid w:val="00763DBE"/>
    <w:rsid w:val="007659AA"/>
    <w:rsid w:val="0077784C"/>
    <w:rsid w:val="00780DE4"/>
    <w:rsid w:val="00791D4C"/>
    <w:rsid w:val="007C3AB2"/>
    <w:rsid w:val="007D4273"/>
    <w:rsid w:val="007D6295"/>
    <w:rsid w:val="007E3213"/>
    <w:rsid w:val="00815D58"/>
    <w:rsid w:val="00825900"/>
    <w:rsid w:val="00834292"/>
    <w:rsid w:val="00845E20"/>
    <w:rsid w:val="008615FA"/>
    <w:rsid w:val="00880A59"/>
    <w:rsid w:val="00883BC4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73223"/>
    <w:rsid w:val="009B353D"/>
    <w:rsid w:val="009B3D5D"/>
    <w:rsid w:val="009B6B97"/>
    <w:rsid w:val="009D3278"/>
    <w:rsid w:val="009F5F2B"/>
    <w:rsid w:val="00A30720"/>
    <w:rsid w:val="00A63563"/>
    <w:rsid w:val="00A92164"/>
    <w:rsid w:val="00A93D42"/>
    <w:rsid w:val="00AC37AB"/>
    <w:rsid w:val="00AC3B83"/>
    <w:rsid w:val="00AF79AC"/>
    <w:rsid w:val="00B03D78"/>
    <w:rsid w:val="00B334B2"/>
    <w:rsid w:val="00B37BFF"/>
    <w:rsid w:val="00B42F38"/>
    <w:rsid w:val="00B457AB"/>
    <w:rsid w:val="00B53D0D"/>
    <w:rsid w:val="00B67A68"/>
    <w:rsid w:val="00B76CDA"/>
    <w:rsid w:val="00B90878"/>
    <w:rsid w:val="00B97EFE"/>
    <w:rsid w:val="00BA3E8C"/>
    <w:rsid w:val="00BA649D"/>
    <w:rsid w:val="00BB464D"/>
    <w:rsid w:val="00BC2B57"/>
    <w:rsid w:val="00BE7C37"/>
    <w:rsid w:val="00C31CE5"/>
    <w:rsid w:val="00C40C7E"/>
    <w:rsid w:val="00CA46F1"/>
    <w:rsid w:val="00CA7209"/>
    <w:rsid w:val="00CB23E4"/>
    <w:rsid w:val="00CC084F"/>
    <w:rsid w:val="00CC09B2"/>
    <w:rsid w:val="00CE69A9"/>
    <w:rsid w:val="00CF0DD2"/>
    <w:rsid w:val="00CF66F5"/>
    <w:rsid w:val="00D11770"/>
    <w:rsid w:val="00D2057C"/>
    <w:rsid w:val="00D277E1"/>
    <w:rsid w:val="00D32243"/>
    <w:rsid w:val="00D76722"/>
    <w:rsid w:val="00D83FDF"/>
    <w:rsid w:val="00D85CF8"/>
    <w:rsid w:val="00DC52B5"/>
    <w:rsid w:val="00DD7DE9"/>
    <w:rsid w:val="00DE6514"/>
    <w:rsid w:val="00E34F6F"/>
    <w:rsid w:val="00E36FD1"/>
    <w:rsid w:val="00E413A0"/>
    <w:rsid w:val="00E5319B"/>
    <w:rsid w:val="00E54187"/>
    <w:rsid w:val="00E84005"/>
    <w:rsid w:val="00E85AFD"/>
    <w:rsid w:val="00E93F56"/>
    <w:rsid w:val="00EB21B5"/>
    <w:rsid w:val="00EB41F7"/>
    <w:rsid w:val="00EB5C81"/>
    <w:rsid w:val="00EE35AC"/>
    <w:rsid w:val="00EE736D"/>
    <w:rsid w:val="00EF3A25"/>
    <w:rsid w:val="00F21293"/>
    <w:rsid w:val="00F26523"/>
    <w:rsid w:val="00F2679D"/>
    <w:rsid w:val="00F439FE"/>
    <w:rsid w:val="00F51763"/>
    <w:rsid w:val="00F66D01"/>
    <w:rsid w:val="00F67240"/>
    <w:rsid w:val="00F75B05"/>
    <w:rsid w:val="00F97D5C"/>
    <w:rsid w:val="00FB155A"/>
    <w:rsid w:val="00FB5843"/>
    <w:rsid w:val="00FB6E91"/>
    <w:rsid w:val="00FC01F2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780DE4"/>
  </w:style>
  <w:style w:type="character" w:customStyle="1" w:styleId="mord">
    <w:name w:val="mord"/>
    <w:basedOn w:val="Fuentedeprrafopredeter"/>
    <w:rsid w:val="00780DE4"/>
  </w:style>
  <w:style w:type="character" w:customStyle="1" w:styleId="mrel">
    <w:name w:val="mrel"/>
    <w:basedOn w:val="Fuentedeprrafopredeter"/>
    <w:rsid w:val="00780DE4"/>
  </w:style>
  <w:style w:type="character" w:customStyle="1" w:styleId="mbin">
    <w:name w:val="mbin"/>
    <w:basedOn w:val="Fuentedeprrafopredeter"/>
    <w:rsid w:val="00780DE4"/>
  </w:style>
  <w:style w:type="character" w:styleId="Mencinsinresolver">
    <w:name w:val="Unresolved Mention"/>
    <w:basedOn w:val="Fuentedeprrafopredeter"/>
    <w:uiPriority w:val="99"/>
    <w:semiHidden/>
    <w:unhideWhenUsed/>
    <w:rsid w:val="00AC3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Talleres/Historias%20de%20Usuario%20-%20Gestion%20de%20empleados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115</TotalTime>
  <Pages>11</Pages>
  <Words>1746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22</cp:revision>
  <cp:lastPrinted>2016-06-08T13:42:00Z</cp:lastPrinted>
  <dcterms:created xsi:type="dcterms:W3CDTF">2025-03-28T13:27:00Z</dcterms:created>
  <dcterms:modified xsi:type="dcterms:W3CDTF">2025-03-29T13:13:00Z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