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4D4440">
      <w:pPr>
        <w:pStyle w:val="Prrafodelista"/>
        <w:numPr>
          <w:ilvl w:val="0"/>
          <w:numId w:val="5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4D4440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64154384" w:rsidR="00F51763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6395F881" w14:textId="10B4B92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00301F22" w14:textId="77777777" w:rsidR="005951BD" w:rsidRDefault="005951BD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426A6FA5" w14:textId="68512208" w:rsidR="00C31CE5" w:rsidRPr="005951BD" w:rsidRDefault="005951BD" w:rsidP="005951BD">
      <w:pPr>
        <w:pStyle w:val="Ttulo"/>
        <w:jc w:val="both"/>
        <w:rPr>
          <w:rFonts w:ascii="Arial" w:hAnsi="Arial"/>
          <w:bCs/>
          <w:sz w:val="20"/>
        </w:rPr>
      </w:pPr>
      <w:r w:rsidRPr="005951BD">
        <w:rPr>
          <w:rFonts w:ascii="Arial" w:hAnsi="Arial"/>
          <w:bCs/>
          <w:sz w:val="20"/>
        </w:rPr>
        <w:t xml:space="preserve">Los arreglos bidimensionales, también conocidos como </w:t>
      </w:r>
      <w:r w:rsidRPr="005951BD">
        <w:rPr>
          <w:rFonts w:ascii="Arial" w:hAnsi="Arial"/>
          <w:b/>
          <w:sz w:val="20"/>
        </w:rPr>
        <w:t>matrices</w:t>
      </w:r>
      <w:r w:rsidRPr="005951BD">
        <w:rPr>
          <w:rFonts w:ascii="Arial" w:hAnsi="Arial"/>
          <w:bCs/>
          <w:sz w:val="20"/>
        </w:rPr>
        <w:t xml:space="preserve">, son estructuras de datos que permiten almacenar información en forma de </w:t>
      </w:r>
      <w:r w:rsidRPr="005951BD">
        <w:rPr>
          <w:rFonts w:ascii="Arial" w:hAnsi="Arial"/>
          <w:b/>
          <w:sz w:val="20"/>
        </w:rPr>
        <w:t>tabla</w:t>
      </w:r>
      <w:r w:rsidRPr="005951BD">
        <w:rPr>
          <w:rFonts w:ascii="Arial" w:hAnsi="Arial"/>
          <w:bCs/>
          <w:sz w:val="20"/>
        </w:rPr>
        <w:t xml:space="preserve">, organizada en </w:t>
      </w:r>
      <w:r w:rsidRPr="005951BD">
        <w:rPr>
          <w:rFonts w:ascii="Arial" w:hAnsi="Arial"/>
          <w:b/>
          <w:sz w:val="20"/>
        </w:rPr>
        <w:t>filas y columnas</w:t>
      </w:r>
      <w:r w:rsidRPr="005951BD">
        <w:rPr>
          <w:rFonts w:ascii="Arial" w:hAnsi="Arial"/>
          <w:bCs/>
          <w:sz w:val="20"/>
        </w:rPr>
        <w:t>. En LPP, esta estructura facilita el manejo de datos tabulares como notas de estudiantes, ventas por sucursal o resultados de encuestas, optimizando el procesamiento y la visualización.</w:t>
      </w:r>
    </w:p>
    <w:p w14:paraId="0B936A7F" w14:textId="77777777" w:rsidR="005951BD" w:rsidRPr="005951BD" w:rsidRDefault="005951BD" w:rsidP="005951BD">
      <w:pPr>
        <w:pStyle w:val="Ttulo"/>
        <w:jc w:val="both"/>
        <w:rPr>
          <w:rFonts w:ascii="Arial" w:hAnsi="Arial"/>
          <w:bCs/>
          <w:sz w:val="20"/>
        </w:rPr>
      </w:pPr>
    </w:p>
    <w:p w14:paraId="4A3D1285" w14:textId="2CACEA60" w:rsidR="00266EBA" w:rsidRPr="005951BD" w:rsidRDefault="00266EBA" w:rsidP="005951BD">
      <w:pPr>
        <w:pStyle w:val="Ttulo"/>
        <w:jc w:val="both"/>
        <w:rPr>
          <w:rFonts w:ascii="Arial" w:hAnsi="Arial"/>
          <w:bCs/>
          <w:sz w:val="20"/>
        </w:rPr>
      </w:pPr>
      <w:r w:rsidRPr="005951BD">
        <w:rPr>
          <w:rFonts w:ascii="Arial" w:hAnsi="Arial"/>
          <w:bCs/>
          <w:sz w:val="20"/>
        </w:rPr>
        <w:t xml:space="preserve">Con este material, se busca que el estudiante adquiera una comprensión clara de cómo funcionan los arreglos en LPP y pueda aplicarlos en la solución de problemas computacionales. </w:t>
      </w:r>
    </w:p>
    <w:p w14:paraId="00A81F79" w14:textId="51270888" w:rsidR="005951BD" w:rsidRDefault="005951BD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617F378D" w14:textId="77777777" w:rsidR="005951BD" w:rsidRDefault="005951BD" w:rsidP="005951BD">
      <w:pPr>
        <w:spacing w:after="0" w:line="240" w:lineRule="auto"/>
        <w:jc w:val="both"/>
        <w:rPr>
          <w:rFonts w:cs="Calibri"/>
          <w:b/>
          <w:sz w:val="24"/>
          <w:szCs w:val="24"/>
        </w:rPr>
      </w:pP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7D9E4CD0" w14:textId="013FF95A" w:rsidR="00172F63" w:rsidRPr="005B401E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Actividades de</w:t>
      </w:r>
      <w:r w:rsidR="00F66D01">
        <w:rPr>
          <w:rFonts w:cs="Calibri"/>
          <w:b/>
          <w:bCs/>
          <w:sz w:val="24"/>
          <w:szCs w:val="24"/>
          <w:lang w:val="es-MX"/>
        </w:rPr>
        <w:t xml:space="preserve"> </w:t>
      </w:r>
      <w:proofErr w:type="spellStart"/>
      <w:r w:rsidR="00F66D01" w:rsidRPr="005B401E">
        <w:rPr>
          <w:rFonts w:cs="Calibri"/>
          <w:b/>
          <w:bCs/>
          <w:sz w:val="24"/>
          <w:szCs w:val="24"/>
          <w:lang w:val="es-MX"/>
        </w:rPr>
        <w:t>contextualizac</w:t>
      </w:r>
      <w:r w:rsidR="004E1CAE" w:rsidRPr="005B401E">
        <w:rPr>
          <w:rFonts w:cs="Calibri"/>
          <w:b/>
          <w:bCs/>
          <w:sz w:val="24"/>
          <w:szCs w:val="24"/>
          <w:lang w:val="es-MX"/>
        </w:rPr>
        <w:t>i</w:t>
      </w:r>
      <w:proofErr w:type="spellEnd"/>
      <w:r w:rsidR="004E1CAE" w:rsidRPr="005B401E">
        <w:rPr>
          <w:rFonts w:cs="Calibri"/>
          <w:b/>
          <w:bCs/>
          <w:sz w:val="24"/>
          <w:szCs w:val="24"/>
        </w:rPr>
        <w:t>ón</w:t>
      </w:r>
      <w:r w:rsidR="003630EC" w:rsidRPr="005B401E">
        <w:rPr>
          <w:rFonts w:cs="Calibri"/>
          <w:b/>
          <w:bCs/>
          <w:sz w:val="24"/>
          <w:szCs w:val="24"/>
          <w:lang w:val="es-MX"/>
        </w:rPr>
        <w:t>:</w:t>
      </w:r>
    </w:p>
    <w:p w14:paraId="35464704" w14:textId="7356F00B" w:rsidR="00460866" w:rsidRDefault="00460866" w:rsidP="00460866">
      <w:pPr>
        <w:pStyle w:val="Ttulo"/>
        <w:jc w:val="both"/>
        <w:rPr>
          <w:rFonts w:ascii="Arial" w:hAnsi="Arial"/>
          <w:bCs/>
          <w:sz w:val="20"/>
        </w:rPr>
      </w:pPr>
      <w:r w:rsidRPr="00460866">
        <w:rPr>
          <w:rFonts w:ascii="Arial" w:hAnsi="Arial"/>
          <w:bCs/>
          <w:sz w:val="20"/>
        </w:rPr>
        <w:t xml:space="preserve">En este apartado debe documentarse a través de la lectura de lo aquí explicado y debe desarrollar los programas que aparecen como ejemplos. </w:t>
      </w:r>
    </w:p>
    <w:p w14:paraId="6943C184" w14:textId="77777777" w:rsidR="00460866" w:rsidRPr="00460866" w:rsidRDefault="00460866" w:rsidP="00460866">
      <w:pPr>
        <w:pStyle w:val="Ttulo"/>
        <w:jc w:val="both"/>
        <w:rPr>
          <w:rFonts w:ascii="Arial" w:hAnsi="Arial"/>
          <w:bCs/>
          <w:sz w:val="20"/>
        </w:rPr>
      </w:pPr>
    </w:p>
    <w:p w14:paraId="641F4230" w14:textId="77777777" w:rsidR="00460866" w:rsidRPr="00460866" w:rsidRDefault="00460866" w:rsidP="00460866">
      <w:pPr>
        <w:pStyle w:val="Ttulo"/>
        <w:jc w:val="both"/>
        <w:rPr>
          <w:rFonts w:ascii="Arial" w:hAnsi="Arial"/>
          <w:b/>
          <w:sz w:val="20"/>
        </w:rPr>
      </w:pPr>
      <w:r w:rsidRPr="00460866">
        <w:rPr>
          <w:rFonts w:ascii="Arial" w:hAnsi="Arial"/>
          <w:b/>
          <w:sz w:val="20"/>
        </w:rPr>
        <w:t>Arreglos bidimensionales o matrices</w:t>
      </w:r>
    </w:p>
    <w:p w14:paraId="1E3B0E32" w14:textId="77777777" w:rsidR="00460866" w:rsidRPr="00460866" w:rsidRDefault="00460866" w:rsidP="00460866">
      <w:pPr>
        <w:pStyle w:val="Ttulo"/>
        <w:jc w:val="both"/>
        <w:rPr>
          <w:rFonts w:ascii="Arial" w:hAnsi="Arial"/>
          <w:bCs/>
          <w:sz w:val="20"/>
        </w:rPr>
      </w:pPr>
    </w:p>
    <w:p w14:paraId="5A9C5713" w14:textId="0CF04BCE" w:rsidR="00460866" w:rsidRDefault="00460866" w:rsidP="00460866">
      <w:pPr>
        <w:pStyle w:val="Ttulo"/>
        <w:jc w:val="both"/>
        <w:rPr>
          <w:rFonts w:ascii="Arial" w:hAnsi="Arial"/>
          <w:bCs/>
          <w:sz w:val="20"/>
        </w:rPr>
      </w:pPr>
      <w:r>
        <w:rPr>
          <w:rFonts w:ascii="Arial" w:hAnsi="Arial"/>
          <w:bCs/>
          <w:sz w:val="20"/>
        </w:rPr>
        <w:t>Un arreglo bidimensional o matriz es una estructura de datos formada por filas(horizontales) y columnas(verticales); en donde la intersección de la fila y la columna es un espacio (celda), que puede almacenar un dato. Cada posición puede ser referenciado por un índice que indica la fila y otro que señala la columna. Es de anotar que todos los campos deben ser del  mismo tipo de datos.</w:t>
      </w:r>
    </w:p>
    <w:p w14:paraId="7998C2D9" w14:textId="7477F4B1" w:rsidR="00460866" w:rsidRDefault="00460866" w:rsidP="00460866">
      <w:pPr>
        <w:pStyle w:val="Ttulo"/>
        <w:jc w:val="both"/>
        <w:rPr>
          <w:rFonts w:ascii="Arial" w:hAnsi="Arial"/>
          <w:bCs/>
          <w:sz w:val="20"/>
        </w:rPr>
      </w:pPr>
    </w:p>
    <w:p w14:paraId="23554C8F" w14:textId="77777777" w:rsidR="00460866" w:rsidRDefault="00460866" w:rsidP="00460866">
      <w:pPr>
        <w:pStyle w:val="Ttulo"/>
        <w:ind w:left="284"/>
        <w:jc w:val="both"/>
        <w:rPr>
          <w:rFonts w:ascii="Arial" w:hAnsi="Arial"/>
          <w:bCs/>
          <w:sz w:val="20"/>
        </w:rPr>
      </w:pPr>
    </w:p>
    <w:p w14:paraId="1A66C538" w14:textId="77777777" w:rsidR="00460866" w:rsidRDefault="00460866" w:rsidP="00460866">
      <w:pPr>
        <w:pStyle w:val="Ttulo"/>
        <w:ind w:left="284"/>
        <w:jc w:val="both"/>
        <w:rPr>
          <w:rFonts w:ascii="Arial" w:hAnsi="Arial"/>
          <w:bCs/>
          <w:sz w:val="20"/>
        </w:rPr>
      </w:pPr>
    </w:p>
    <w:p w14:paraId="73A8C2D1" w14:textId="77777777" w:rsidR="00460866" w:rsidRDefault="00460866" w:rsidP="00460866">
      <w:pPr>
        <w:pStyle w:val="Ttulo"/>
        <w:ind w:left="284"/>
      </w:pPr>
      <w:r>
        <w:object w:dxaOrig="7426" w:dyaOrig="2775" w14:anchorId="621A3A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2pt;height:138.75pt" o:ole="">
            <v:imagedata r:id="rId11" o:title=""/>
          </v:shape>
          <o:OLEObject Type="Embed" ProgID="PBrush" ShapeID="_x0000_i1025" DrawAspect="Content" ObjectID="_1805641318" r:id="rId12"/>
        </w:object>
      </w:r>
    </w:p>
    <w:p w14:paraId="2C46C516" w14:textId="77777777" w:rsidR="00460866" w:rsidRPr="004027D4" w:rsidRDefault="00460866" w:rsidP="00460866">
      <w:pPr>
        <w:pStyle w:val="Ttulo"/>
        <w:ind w:left="284"/>
        <w:rPr>
          <w:rFonts w:ascii="Arial" w:hAnsi="Arial"/>
          <w:bCs/>
          <w:sz w:val="20"/>
        </w:rPr>
      </w:pPr>
      <w:r>
        <w:t>Figura No.1</w:t>
      </w:r>
    </w:p>
    <w:p w14:paraId="3203ABE5" w14:textId="77777777" w:rsidR="00460866" w:rsidRDefault="00460866" w:rsidP="00460866">
      <w:pPr>
        <w:rPr>
          <w:rFonts w:cs="Arial"/>
          <w:szCs w:val="20"/>
          <w:lang w:val="es-MX"/>
        </w:rPr>
      </w:pPr>
    </w:p>
    <w:p w14:paraId="51E62DEE" w14:textId="365237E9" w:rsidR="00460866" w:rsidRDefault="00460866" w:rsidP="00460866">
      <w:pPr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Se pueden definir matrices con el número de filas y columnas deseados:</w:t>
      </w:r>
    </w:p>
    <w:p w14:paraId="0B37C961" w14:textId="763538A5" w:rsidR="00424E1B" w:rsidRDefault="00424E1B" w:rsidP="00460866">
      <w:pPr>
        <w:rPr>
          <w:rFonts w:cs="Arial"/>
          <w:szCs w:val="20"/>
          <w:lang w:val="es-MX"/>
        </w:rPr>
      </w:pPr>
    </w:p>
    <w:p w14:paraId="6F547395" w14:textId="77777777" w:rsidR="00424E1B" w:rsidRDefault="00424E1B" w:rsidP="00424E1B">
      <w:pPr>
        <w:rPr>
          <w:rFonts w:cs="Arial"/>
          <w:szCs w:val="20"/>
          <w:lang w:val="es-MX"/>
        </w:rPr>
      </w:pPr>
    </w:p>
    <w:p w14:paraId="15E3144A" w14:textId="77777777" w:rsidR="00424E1B" w:rsidRDefault="00424E1B" w:rsidP="00424E1B">
      <w:pPr>
        <w:jc w:val="center"/>
      </w:pPr>
      <w:r>
        <w:object w:dxaOrig="4529" w:dyaOrig="3000" w14:anchorId="726A33DC">
          <v:shape id="_x0000_i1027" type="#_x0000_t75" style="width:226.5pt;height:150pt" o:ole="">
            <v:imagedata r:id="rId13" o:title=""/>
          </v:shape>
          <o:OLEObject Type="Embed" ProgID="PBrush" ShapeID="_x0000_i1027" DrawAspect="Content" ObjectID="_1805641319" r:id="rId14"/>
        </w:object>
      </w:r>
    </w:p>
    <w:p w14:paraId="438E29C8" w14:textId="77777777" w:rsidR="00424E1B" w:rsidRDefault="00424E1B" w:rsidP="00424E1B">
      <w:pPr>
        <w:jc w:val="center"/>
      </w:pPr>
      <w:r>
        <w:lastRenderedPageBreak/>
        <w:t>Figura No.2</w:t>
      </w:r>
    </w:p>
    <w:p w14:paraId="3FE5C1C3" w14:textId="77777777" w:rsidR="00424E1B" w:rsidRDefault="00424E1B" w:rsidP="00424E1B">
      <w:r>
        <w:t>La figura anterior representa una matriz de 3 filas por 5 columnas. Si deseamos referirnos u obtener el número 9, debemos hacerlo así:</w:t>
      </w:r>
    </w:p>
    <w:p w14:paraId="6C472317" w14:textId="77777777" w:rsidR="00424E1B" w:rsidRDefault="00424E1B" w:rsidP="00424E1B"/>
    <w:p w14:paraId="001A0D9D" w14:textId="77777777" w:rsidR="00424E1B" w:rsidRDefault="00424E1B" w:rsidP="00424E1B">
      <w:pPr>
        <w:ind w:left="708"/>
      </w:pPr>
      <w:r>
        <w:t>Matriz[2,9]</w:t>
      </w:r>
    </w:p>
    <w:p w14:paraId="0288F503" w14:textId="77777777" w:rsidR="00424E1B" w:rsidRDefault="00424E1B" w:rsidP="00424E1B">
      <w:r>
        <w:t xml:space="preserve">Donde 2, indica la fila y 9 la columna. </w:t>
      </w:r>
    </w:p>
    <w:p w14:paraId="5B2C37AD" w14:textId="77777777" w:rsidR="00424E1B" w:rsidRDefault="00424E1B" w:rsidP="00424E1B">
      <w:pPr>
        <w:ind w:left="708"/>
      </w:pPr>
      <w:r>
        <w:t>Matriz[1,2]</w:t>
      </w:r>
    </w:p>
    <w:p w14:paraId="4A60C9EB" w14:textId="77777777" w:rsidR="00424E1B" w:rsidRDefault="00424E1B" w:rsidP="00424E1B">
      <w:pPr>
        <w:ind w:left="708"/>
      </w:pPr>
      <w:r>
        <w:t>Matriz[3,1]</w:t>
      </w:r>
    </w:p>
    <w:p w14:paraId="7E2F0D5D" w14:textId="77777777" w:rsidR="00424E1B" w:rsidRDefault="00424E1B" w:rsidP="00424E1B">
      <w:pPr>
        <w:rPr>
          <w:b/>
        </w:rPr>
      </w:pPr>
      <w:r w:rsidRPr="007D4A70">
        <w:rPr>
          <w:b/>
        </w:rPr>
        <w:t>DEFINICION DE MATRICES</w:t>
      </w:r>
    </w:p>
    <w:p w14:paraId="6E20B68C" w14:textId="77777777" w:rsidR="00424E1B" w:rsidRDefault="00424E1B" w:rsidP="00424E1B">
      <w:pPr>
        <w:rPr>
          <w:b/>
        </w:rPr>
      </w:pPr>
      <w:r>
        <w:rPr>
          <w:b/>
        </w:rPr>
        <w:t>Sintaxis</w:t>
      </w:r>
    </w:p>
    <w:p w14:paraId="78080C2C" w14:textId="77777777" w:rsidR="00424E1B" w:rsidRPr="007D4A70" w:rsidRDefault="00424E1B" w:rsidP="00424E1B">
      <w:pPr>
        <w:ind w:left="708"/>
        <w:rPr>
          <w:b/>
        </w:rPr>
      </w:pPr>
      <w:r w:rsidRPr="007D4A70">
        <w:rPr>
          <w:b/>
          <w:color w:val="4AA8E6" w:themeColor="text2" w:themeTint="99"/>
        </w:rPr>
        <w:t>Arreglo</w:t>
      </w:r>
      <w:r>
        <w:rPr>
          <w:b/>
        </w:rPr>
        <w:t xml:space="preserve">[número de filas, número de columnas] </w:t>
      </w:r>
      <w:r w:rsidRPr="007D4A70">
        <w:rPr>
          <w:b/>
          <w:color w:val="4AA8E6" w:themeColor="text2" w:themeTint="99"/>
        </w:rPr>
        <w:t>de</w:t>
      </w:r>
      <w:r>
        <w:rPr>
          <w:b/>
          <w:color w:val="4AA8E6" w:themeColor="text2" w:themeTint="99"/>
        </w:rPr>
        <w:t xml:space="preserve"> </w:t>
      </w:r>
      <w:proofErr w:type="spellStart"/>
      <w:r w:rsidRPr="007D4A70">
        <w:rPr>
          <w:b/>
        </w:rPr>
        <w:t>tipo_de_datos</w:t>
      </w:r>
      <w:proofErr w:type="spellEnd"/>
      <w:r w:rsidRPr="007D4A70">
        <w:rPr>
          <w:b/>
        </w:rPr>
        <w:t xml:space="preserve"> </w:t>
      </w:r>
      <w:r>
        <w:rPr>
          <w:b/>
        </w:rPr>
        <w:t xml:space="preserve">   </w:t>
      </w:r>
      <w:r w:rsidRPr="007D4A70">
        <w:rPr>
          <w:b/>
        </w:rPr>
        <w:t xml:space="preserve">nombre_ </w:t>
      </w:r>
      <w:proofErr w:type="spellStart"/>
      <w:r w:rsidRPr="007D4A70">
        <w:rPr>
          <w:b/>
        </w:rPr>
        <w:t>de_la_matri</w:t>
      </w:r>
      <w:r>
        <w:rPr>
          <w:b/>
        </w:rPr>
        <w:t>z</w:t>
      </w:r>
      <w:proofErr w:type="spellEnd"/>
    </w:p>
    <w:p w14:paraId="67C7E2CD" w14:textId="77777777" w:rsidR="00424E1B" w:rsidRDefault="00424E1B" w:rsidP="00424E1B">
      <w:r w:rsidRPr="007D4A70">
        <w:rPr>
          <w:b/>
        </w:rPr>
        <w:t>Ejemplo</w:t>
      </w:r>
      <w:r>
        <w:rPr>
          <w:b/>
        </w:rPr>
        <w:t xml:space="preserve">:  </w:t>
      </w:r>
      <w:r>
        <w:t>para crear una matriz de 5 filas por 2 columnas, e inicializar cada posición con el número 10, el código requerido es el siguiente:</w:t>
      </w:r>
    </w:p>
    <w:p w14:paraId="6BC87D41" w14:textId="77777777" w:rsidR="00424E1B" w:rsidRDefault="00424E1B" w:rsidP="00424E1B">
      <w:pPr>
        <w:shd w:val="clear" w:color="auto" w:fill="00FFFF"/>
        <w:spacing w:after="0" w:line="240" w:lineRule="auto"/>
        <w:ind w:left="708"/>
      </w:pPr>
      <w:r>
        <w:t xml:space="preserve">arreglo[3,5] de entero </w:t>
      </w:r>
      <w:proofErr w:type="spellStart"/>
      <w:r>
        <w:t>numeros</w:t>
      </w:r>
      <w:proofErr w:type="spellEnd"/>
    </w:p>
    <w:p w14:paraId="057A26D2" w14:textId="77777777" w:rsidR="00424E1B" w:rsidRDefault="00424E1B" w:rsidP="00424E1B">
      <w:pPr>
        <w:shd w:val="clear" w:color="auto" w:fill="00FFFF"/>
        <w:spacing w:after="0" w:line="240" w:lineRule="auto"/>
        <w:ind w:left="708"/>
      </w:pPr>
      <w:r>
        <w:t xml:space="preserve">entero </w:t>
      </w:r>
      <w:proofErr w:type="spellStart"/>
      <w:r>
        <w:t>i,j</w:t>
      </w:r>
      <w:proofErr w:type="spellEnd"/>
    </w:p>
    <w:p w14:paraId="3A2FF1AC" w14:textId="77777777" w:rsidR="00424E1B" w:rsidRDefault="00424E1B" w:rsidP="00424E1B">
      <w:pPr>
        <w:shd w:val="clear" w:color="auto" w:fill="00FFFF"/>
        <w:spacing w:after="0" w:line="240" w:lineRule="auto"/>
        <w:ind w:left="708"/>
      </w:pPr>
    </w:p>
    <w:p w14:paraId="5C5733D7" w14:textId="77777777" w:rsidR="00424E1B" w:rsidRDefault="00424E1B" w:rsidP="00424E1B">
      <w:pPr>
        <w:shd w:val="clear" w:color="auto" w:fill="00FFFF"/>
        <w:spacing w:after="0" w:line="240" w:lineRule="auto"/>
        <w:ind w:left="708"/>
      </w:pPr>
      <w:r>
        <w:t>inicio</w:t>
      </w:r>
    </w:p>
    <w:p w14:paraId="186CAF93" w14:textId="77777777" w:rsidR="00424E1B" w:rsidRDefault="00424E1B" w:rsidP="00424E1B">
      <w:pPr>
        <w:shd w:val="clear" w:color="auto" w:fill="00FFFF"/>
        <w:spacing w:after="0" w:line="240" w:lineRule="auto"/>
        <w:ind w:left="708"/>
      </w:pPr>
      <w:r>
        <w:tab/>
      </w:r>
    </w:p>
    <w:p w14:paraId="1C986688" w14:textId="77777777" w:rsidR="00424E1B" w:rsidRDefault="00424E1B" w:rsidP="00424E1B">
      <w:pPr>
        <w:shd w:val="clear" w:color="auto" w:fill="00FFFF"/>
        <w:spacing w:after="0" w:line="240" w:lineRule="auto"/>
        <w:ind w:left="708"/>
      </w:pPr>
      <w:r>
        <w:tab/>
        <w:t>para i &lt;- 1 hasta 3 haga</w:t>
      </w:r>
    </w:p>
    <w:p w14:paraId="1DA237DD" w14:textId="77777777" w:rsidR="00424E1B" w:rsidRDefault="00424E1B" w:rsidP="00424E1B">
      <w:pPr>
        <w:shd w:val="clear" w:color="auto" w:fill="00FFFF"/>
        <w:spacing w:after="0" w:line="240" w:lineRule="auto"/>
        <w:ind w:left="708"/>
      </w:pPr>
      <w:r>
        <w:tab/>
      </w:r>
      <w:r>
        <w:tab/>
        <w:t>para j &lt;- 1 hasta 5 haga</w:t>
      </w:r>
    </w:p>
    <w:p w14:paraId="7345E58F" w14:textId="77777777" w:rsidR="00424E1B" w:rsidRDefault="00424E1B" w:rsidP="00424E1B">
      <w:pPr>
        <w:shd w:val="clear" w:color="auto" w:fill="00FFFF"/>
        <w:spacing w:after="0" w:line="240" w:lineRule="auto"/>
        <w:ind w:left="708"/>
      </w:pPr>
      <w:r>
        <w:tab/>
      </w:r>
      <w:r>
        <w:tab/>
      </w:r>
      <w:r>
        <w:tab/>
      </w:r>
      <w:proofErr w:type="spellStart"/>
      <w:r>
        <w:t>numeros</w:t>
      </w:r>
      <w:proofErr w:type="spellEnd"/>
      <w:r>
        <w:t>[</w:t>
      </w:r>
      <w:proofErr w:type="spellStart"/>
      <w:r>
        <w:t>i,j</w:t>
      </w:r>
      <w:proofErr w:type="spellEnd"/>
      <w:r>
        <w:t>] &lt;- 10</w:t>
      </w:r>
    </w:p>
    <w:p w14:paraId="5B849BB4" w14:textId="77777777" w:rsidR="00424E1B" w:rsidRDefault="00424E1B" w:rsidP="00424E1B">
      <w:pPr>
        <w:shd w:val="clear" w:color="auto" w:fill="00FFFF"/>
        <w:spacing w:after="0" w:line="240" w:lineRule="auto"/>
        <w:ind w:left="708"/>
      </w:pPr>
      <w:r>
        <w:tab/>
      </w:r>
      <w:r>
        <w:tab/>
        <w:t>fin para</w:t>
      </w:r>
    </w:p>
    <w:p w14:paraId="095632DE" w14:textId="77777777" w:rsidR="00424E1B" w:rsidRDefault="00424E1B" w:rsidP="00424E1B">
      <w:pPr>
        <w:shd w:val="clear" w:color="auto" w:fill="00FFFF"/>
        <w:spacing w:after="0" w:line="240" w:lineRule="auto"/>
        <w:ind w:left="708"/>
      </w:pPr>
      <w:r>
        <w:tab/>
        <w:t>fin para</w:t>
      </w:r>
    </w:p>
    <w:p w14:paraId="4AEA2665" w14:textId="77777777" w:rsidR="00424E1B" w:rsidRDefault="00424E1B" w:rsidP="00424E1B">
      <w:pPr>
        <w:shd w:val="clear" w:color="auto" w:fill="00FFFF"/>
        <w:spacing w:after="0" w:line="240" w:lineRule="auto"/>
        <w:ind w:left="708"/>
      </w:pPr>
      <w:r>
        <w:t>fin</w:t>
      </w:r>
    </w:p>
    <w:p w14:paraId="13CFCFEE" w14:textId="77777777" w:rsidR="00424E1B" w:rsidRDefault="00424E1B" w:rsidP="00424E1B">
      <w:pPr>
        <w:rPr>
          <w:rFonts w:cs="Arial"/>
          <w:szCs w:val="20"/>
          <w:lang w:val="es-MX"/>
        </w:rPr>
      </w:pPr>
    </w:p>
    <w:p w14:paraId="26688BC5" w14:textId="77777777" w:rsidR="00424E1B" w:rsidRDefault="00424E1B" w:rsidP="00424E1B">
      <w:pPr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Si deseáramos mostrar por consola la matriz el código requerido es el siguiente:</w:t>
      </w:r>
    </w:p>
    <w:p w14:paraId="13C6C1C9" w14:textId="77777777" w:rsidR="00424E1B" w:rsidRDefault="00424E1B" w:rsidP="00424E1B">
      <w:pPr>
        <w:shd w:val="clear" w:color="auto" w:fill="00FFFF"/>
        <w:spacing w:after="0" w:line="240" w:lineRule="auto"/>
        <w:ind w:left="708"/>
        <w:rPr>
          <w:rFonts w:cs="Arial"/>
          <w:szCs w:val="20"/>
          <w:lang w:val="es-MX"/>
        </w:rPr>
      </w:pPr>
    </w:p>
    <w:p w14:paraId="4B04FEDB" w14:textId="77777777" w:rsidR="00424E1B" w:rsidRPr="000D78E4" w:rsidRDefault="00424E1B" w:rsidP="00424E1B">
      <w:pPr>
        <w:shd w:val="clear" w:color="auto" w:fill="00FFFF"/>
        <w:spacing w:after="0" w:line="240" w:lineRule="auto"/>
        <w:ind w:left="708"/>
      </w:pPr>
      <w:r w:rsidRPr="000D78E4">
        <w:rPr>
          <w:rFonts w:cs="Arial"/>
          <w:szCs w:val="20"/>
          <w:lang w:val="es-MX"/>
        </w:rPr>
        <w:tab/>
      </w:r>
      <w:r w:rsidRPr="000D78E4">
        <w:t>para i &lt;- 1 hasta 3 haga</w:t>
      </w:r>
    </w:p>
    <w:p w14:paraId="19B1F24D" w14:textId="77777777" w:rsidR="00424E1B" w:rsidRPr="000D78E4" w:rsidRDefault="00424E1B" w:rsidP="00424E1B">
      <w:pPr>
        <w:shd w:val="clear" w:color="auto" w:fill="00FFFF"/>
        <w:spacing w:after="0" w:line="240" w:lineRule="auto"/>
        <w:ind w:left="708"/>
      </w:pPr>
      <w:r w:rsidRPr="000D78E4">
        <w:tab/>
      </w:r>
      <w:r w:rsidRPr="000D78E4">
        <w:tab/>
        <w:t xml:space="preserve">llamar </w:t>
      </w:r>
      <w:proofErr w:type="spellStart"/>
      <w:r w:rsidRPr="000D78E4">
        <w:t>nueva_linea</w:t>
      </w:r>
      <w:proofErr w:type="spellEnd"/>
    </w:p>
    <w:p w14:paraId="5AA9262C" w14:textId="77777777" w:rsidR="00424E1B" w:rsidRPr="000D78E4" w:rsidRDefault="00424E1B" w:rsidP="00424E1B">
      <w:pPr>
        <w:shd w:val="clear" w:color="auto" w:fill="00FFFF"/>
        <w:spacing w:after="0" w:line="240" w:lineRule="auto"/>
        <w:ind w:left="708"/>
      </w:pPr>
      <w:r w:rsidRPr="000D78E4">
        <w:tab/>
      </w:r>
      <w:r w:rsidRPr="000D78E4">
        <w:tab/>
        <w:t xml:space="preserve">llamar </w:t>
      </w:r>
      <w:proofErr w:type="spellStart"/>
      <w:r w:rsidRPr="000D78E4">
        <w:t>nueva_linea</w:t>
      </w:r>
      <w:proofErr w:type="spellEnd"/>
    </w:p>
    <w:p w14:paraId="262A5AA6" w14:textId="77777777" w:rsidR="00424E1B" w:rsidRPr="000D78E4" w:rsidRDefault="00424E1B" w:rsidP="00424E1B">
      <w:pPr>
        <w:shd w:val="clear" w:color="auto" w:fill="00FFFF"/>
        <w:spacing w:after="0" w:line="240" w:lineRule="auto"/>
        <w:ind w:left="708"/>
      </w:pPr>
      <w:r w:rsidRPr="000D78E4">
        <w:tab/>
      </w:r>
      <w:r w:rsidRPr="000D78E4">
        <w:tab/>
        <w:t>para j &lt;- 1 hasta 5 haga</w:t>
      </w:r>
    </w:p>
    <w:p w14:paraId="41E46507" w14:textId="77777777" w:rsidR="00424E1B" w:rsidRPr="000D78E4" w:rsidRDefault="00424E1B" w:rsidP="00424E1B">
      <w:pPr>
        <w:shd w:val="clear" w:color="auto" w:fill="00FFFF"/>
        <w:spacing w:after="0" w:line="240" w:lineRule="auto"/>
        <w:ind w:left="708"/>
      </w:pPr>
      <w:r w:rsidRPr="000D78E4">
        <w:tab/>
      </w:r>
      <w:r w:rsidRPr="000D78E4">
        <w:tab/>
      </w:r>
      <w:r w:rsidRPr="000D78E4">
        <w:tab/>
        <w:t xml:space="preserve">escriba </w:t>
      </w:r>
      <w:proofErr w:type="spellStart"/>
      <w:r w:rsidRPr="000D78E4">
        <w:t>numeros</w:t>
      </w:r>
      <w:proofErr w:type="spellEnd"/>
      <w:r w:rsidRPr="000D78E4">
        <w:t>[</w:t>
      </w:r>
      <w:proofErr w:type="spellStart"/>
      <w:r w:rsidRPr="000D78E4">
        <w:t>i,j</w:t>
      </w:r>
      <w:proofErr w:type="spellEnd"/>
      <w:r w:rsidRPr="000D78E4">
        <w:t>], " "</w:t>
      </w:r>
    </w:p>
    <w:p w14:paraId="72048565" w14:textId="77777777" w:rsidR="00424E1B" w:rsidRPr="000D78E4" w:rsidRDefault="00424E1B" w:rsidP="00424E1B">
      <w:pPr>
        <w:shd w:val="clear" w:color="auto" w:fill="00FFFF"/>
        <w:spacing w:after="0" w:line="240" w:lineRule="auto"/>
        <w:ind w:left="708"/>
      </w:pPr>
      <w:r w:rsidRPr="000D78E4">
        <w:tab/>
      </w:r>
      <w:r w:rsidRPr="000D78E4">
        <w:tab/>
        <w:t>fin para</w:t>
      </w:r>
    </w:p>
    <w:p w14:paraId="327E7B50" w14:textId="77777777" w:rsidR="00424E1B" w:rsidRPr="000D78E4" w:rsidRDefault="00424E1B" w:rsidP="00424E1B">
      <w:pPr>
        <w:shd w:val="clear" w:color="auto" w:fill="00FFFF"/>
        <w:spacing w:after="0" w:line="240" w:lineRule="auto"/>
        <w:ind w:left="708"/>
      </w:pPr>
      <w:r w:rsidRPr="000D78E4">
        <w:tab/>
        <w:t>fin para</w:t>
      </w:r>
    </w:p>
    <w:p w14:paraId="394D7D36" w14:textId="77777777" w:rsidR="00424E1B" w:rsidRDefault="00424E1B" w:rsidP="00424E1B">
      <w:pPr>
        <w:rPr>
          <w:rFonts w:cs="Arial"/>
          <w:szCs w:val="20"/>
          <w:lang w:val="es-MX"/>
        </w:rPr>
      </w:pPr>
    </w:p>
    <w:p w14:paraId="6CC94F97" w14:textId="77777777" w:rsidR="00424E1B" w:rsidRDefault="00424E1B" w:rsidP="00424E1B">
      <w:pPr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Ahora  se muestra el código completo; que crea, inicializa y muestra el contenido de la matriz:</w:t>
      </w:r>
    </w:p>
    <w:p w14:paraId="01FF3EEF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 xml:space="preserve">arreglo[3,5] de entero </w:t>
      </w:r>
      <w:proofErr w:type="spellStart"/>
      <w:r w:rsidRPr="00DD1994">
        <w:rPr>
          <w:rFonts w:cs="Arial"/>
          <w:szCs w:val="20"/>
          <w:lang w:val="es-MX"/>
        </w:rPr>
        <w:t>numeros</w:t>
      </w:r>
      <w:proofErr w:type="spellEnd"/>
    </w:p>
    <w:p w14:paraId="381DF9AB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 xml:space="preserve">entero </w:t>
      </w:r>
      <w:proofErr w:type="spellStart"/>
      <w:r w:rsidRPr="00DD1994">
        <w:rPr>
          <w:rFonts w:cs="Arial"/>
          <w:szCs w:val="20"/>
          <w:lang w:val="es-MX"/>
        </w:rPr>
        <w:t>i,j</w:t>
      </w:r>
      <w:proofErr w:type="spellEnd"/>
    </w:p>
    <w:p w14:paraId="70FFDA5B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</w:p>
    <w:p w14:paraId="2268BF9C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>inicio</w:t>
      </w:r>
    </w:p>
    <w:p w14:paraId="278B828A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</w:r>
    </w:p>
    <w:p w14:paraId="2E1BAAD2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b/>
          <w:color w:val="00B050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</w:r>
      <w:r w:rsidRPr="00DD1994">
        <w:rPr>
          <w:rFonts w:cs="Arial"/>
          <w:b/>
          <w:color w:val="00B050"/>
          <w:szCs w:val="20"/>
          <w:lang w:val="es-MX"/>
        </w:rPr>
        <w:t>//Se inicializa la matriz</w:t>
      </w:r>
    </w:p>
    <w:p w14:paraId="76750716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  <w:t>para i &lt;- 1 hasta 3 haga</w:t>
      </w:r>
    </w:p>
    <w:p w14:paraId="029DDE2B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</w:r>
      <w:r w:rsidRPr="00DD1994">
        <w:rPr>
          <w:rFonts w:cs="Arial"/>
          <w:szCs w:val="20"/>
          <w:lang w:val="es-MX"/>
        </w:rPr>
        <w:tab/>
        <w:t>para j &lt;- 1 hasta 5 haga</w:t>
      </w:r>
    </w:p>
    <w:p w14:paraId="7D60BECE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</w:r>
      <w:r w:rsidRPr="00DD1994">
        <w:rPr>
          <w:rFonts w:cs="Arial"/>
          <w:szCs w:val="20"/>
          <w:lang w:val="es-MX"/>
        </w:rPr>
        <w:tab/>
      </w:r>
      <w:r w:rsidRPr="00DD1994">
        <w:rPr>
          <w:rFonts w:cs="Arial"/>
          <w:szCs w:val="20"/>
          <w:lang w:val="es-MX"/>
        </w:rPr>
        <w:tab/>
      </w:r>
      <w:proofErr w:type="spellStart"/>
      <w:r w:rsidRPr="00DD1994">
        <w:rPr>
          <w:rFonts w:cs="Arial"/>
          <w:szCs w:val="20"/>
          <w:lang w:val="es-MX"/>
        </w:rPr>
        <w:t>numeros</w:t>
      </w:r>
      <w:proofErr w:type="spellEnd"/>
      <w:r w:rsidRPr="00DD1994">
        <w:rPr>
          <w:rFonts w:cs="Arial"/>
          <w:szCs w:val="20"/>
          <w:lang w:val="es-MX"/>
        </w:rPr>
        <w:t>[</w:t>
      </w:r>
      <w:proofErr w:type="spellStart"/>
      <w:r w:rsidRPr="00DD1994">
        <w:rPr>
          <w:rFonts w:cs="Arial"/>
          <w:szCs w:val="20"/>
          <w:lang w:val="es-MX"/>
        </w:rPr>
        <w:t>i,j</w:t>
      </w:r>
      <w:proofErr w:type="spellEnd"/>
      <w:r w:rsidRPr="00DD1994">
        <w:rPr>
          <w:rFonts w:cs="Arial"/>
          <w:szCs w:val="20"/>
          <w:lang w:val="es-MX"/>
        </w:rPr>
        <w:t>] &lt;- 10</w:t>
      </w:r>
    </w:p>
    <w:p w14:paraId="0384E4F8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</w:r>
      <w:r w:rsidRPr="00DD1994">
        <w:rPr>
          <w:rFonts w:cs="Arial"/>
          <w:szCs w:val="20"/>
          <w:lang w:val="es-MX"/>
        </w:rPr>
        <w:tab/>
        <w:t>fin para</w:t>
      </w:r>
    </w:p>
    <w:p w14:paraId="1C50B984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  <w:t>fin para</w:t>
      </w:r>
    </w:p>
    <w:p w14:paraId="5FE9B200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</w:r>
    </w:p>
    <w:p w14:paraId="235E9AEB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b/>
          <w:color w:val="00B050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</w:r>
      <w:r w:rsidRPr="00DD1994">
        <w:rPr>
          <w:rFonts w:cs="Arial"/>
          <w:b/>
          <w:color w:val="00B050"/>
          <w:szCs w:val="20"/>
          <w:lang w:val="es-MX"/>
        </w:rPr>
        <w:t>//Se muestra la matriz</w:t>
      </w:r>
    </w:p>
    <w:p w14:paraId="7F69F8F1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  <w:t>para i &lt;- 1 hasta 3 haga</w:t>
      </w:r>
    </w:p>
    <w:p w14:paraId="1F803202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</w:r>
      <w:r w:rsidRPr="00DD1994">
        <w:rPr>
          <w:rFonts w:cs="Arial"/>
          <w:szCs w:val="20"/>
          <w:lang w:val="es-MX"/>
        </w:rPr>
        <w:tab/>
        <w:t xml:space="preserve">llamar </w:t>
      </w:r>
      <w:proofErr w:type="spellStart"/>
      <w:r w:rsidRPr="00DD1994">
        <w:rPr>
          <w:rFonts w:cs="Arial"/>
          <w:szCs w:val="20"/>
          <w:lang w:val="es-MX"/>
        </w:rPr>
        <w:t>nueva_linea</w:t>
      </w:r>
      <w:proofErr w:type="spellEnd"/>
    </w:p>
    <w:p w14:paraId="02C8E789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 xml:space="preserve">llamar </w:t>
      </w:r>
      <w:proofErr w:type="spellStart"/>
      <w:r w:rsidRPr="00DD1994">
        <w:rPr>
          <w:rFonts w:cs="Arial"/>
          <w:szCs w:val="20"/>
          <w:lang w:val="es-MX"/>
        </w:rPr>
        <w:t>nueva_linea</w:t>
      </w:r>
      <w:proofErr w:type="spellEnd"/>
    </w:p>
    <w:p w14:paraId="7067172F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</w:r>
      <w:r w:rsidRPr="00DD1994">
        <w:rPr>
          <w:rFonts w:cs="Arial"/>
          <w:szCs w:val="20"/>
          <w:lang w:val="es-MX"/>
        </w:rPr>
        <w:tab/>
        <w:t>para j &lt;- 1 hasta 5 haga</w:t>
      </w:r>
    </w:p>
    <w:p w14:paraId="3DF14A8E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</w:r>
      <w:r w:rsidRPr="00DD1994">
        <w:rPr>
          <w:rFonts w:cs="Arial"/>
          <w:szCs w:val="20"/>
          <w:lang w:val="es-MX"/>
        </w:rPr>
        <w:tab/>
      </w:r>
      <w:r w:rsidRPr="00DD1994">
        <w:rPr>
          <w:rFonts w:cs="Arial"/>
          <w:szCs w:val="20"/>
          <w:lang w:val="es-MX"/>
        </w:rPr>
        <w:tab/>
        <w:t xml:space="preserve">escriba </w:t>
      </w:r>
      <w:proofErr w:type="spellStart"/>
      <w:r w:rsidRPr="00DD1994">
        <w:rPr>
          <w:rFonts w:cs="Arial"/>
          <w:szCs w:val="20"/>
          <w:lang w:val="es-MX"/>
        </w:rPr>
        <w:t>numeros</w:t>
      </w:r>
      <w:proofErr w:type="spellEnd"/>
      <w:r w:rsidRPr="00DD1994">
        <w:rPr>
          <w:rFonts w:cs="Arial"/>
          <w:szCs w:val="20"/>
          <w:lang w:val="es-MX"/>
        </w:rPr>
        <w:t>[</w:t>
      </w:r>
      <w:proofErr w:type="spellStart"/>
      <w:r w:rsidRPr="00DD1994">
        <w:rPr>
          <w:rFonts w:cs="Arial"/>
          <w:szCs w:val="20"/>
          <w:lang w:val="es-MX"/>
        </w:rPr>
        <w:t>i,j</w:t>
      </w:r>
      <w:proofErr w:type="spellEnd"/>
      <w:r w:rsidRPr="00DD1994">
        <w:rPr>
          <w:rFonts w:cs="Arial"/>
          <w:szCs w:val="20"/>
          <w:lang w:val="es-MX"/>
        </w:rPr>
        <w:t>], " "</w:t>
      </w:r>
    </w:p>
    <w:p w14:paraId="6CC60A51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</w:r>
      <w:r w:rsidRPr="00DD1994">
        <w:rPr>
          <w:rFonts w:cs="Arial"/>
          <w:szCs w:val="20"/>
          <w:lang w:val="es-MX"/>
        </w:rPr>
        <w:tab/>
        <w:t>fin para</w:t>
      </w:r>
    </w:p>
    <w:p w14:paraId="0486B260" w14:textId="77777777" w:rsidR="00424E1B" w:rsidRPr="00DD1994" w:rsidRDefault="00424E1B" w:rsidP="00424E1B">
      <w:pPr>
        <w:shd w:val="clear" w:color="auto" w:fill="00FFFF"/>
        <w:spacing w:after="0" w:line="240" w:lineRule="auto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ab/>
        <w:t>fin para</w:t>
      </w:r>
    </w:p>
    <w:p w14:paraId="3E75C48C" w14:textId="77777777" w:rsidR="00424E1B" w:rsidRDefault="00424E1B" w:rsidP="00424E1B">
      <w:pPr>
        <w:shd w:val="clear" w:color="auto" w:fill="00FFFF"/>
        <w:rPr>
          <w:rFonts w:cs="Arial"/>
          <w:szCs w:val="20"/>
          <w:lang w:val="es-MX"/>
        </w:rPr>
      </w:pPr>
      <w:r w:rsidRPr="00DD1994">
        <w:rPr>
          <w:rFonts w:cs="Arial"/>
          <w:szCs w:val="20"/>
          <w:lang w:val="es-MX"/>
        </w:rPr>
        <w:t>fin</w:t>
      </w:r>
    </w:p>
    <w:p w14:paraId="47020720" w14:textId="77777777" w:rsidR="00424E1B" w:rsidRDefault="00424E1B" w:rsidP="00424E1B">
      <w:pPr>
        <w:spacing w:after="0" w:line="240" w:lineRule="auto"/>
        <w:ind w:left="1277" w:hanging="284"/>
        <w:rPr>
          <w:rFonts w:asciiTheme="minorHAnsi" w:hAnsiTheme="minorHAnsi" w:cstheme="minorHAnsi"/>
          <w:b/>
          <w:lang w:val="es-MX"/>
        </w:rPr>
      </w:pPr>
      <w:bookmarkStart w:id="0" w:name="Calidad"/>
      <w:bookmarkEnd w:id="0"/>
    </w:p>
    <w:p w14:paraId="33D82F6B" w14:textId="77777777" w:rsidR="00424E1B" w:rsidRDefault="00424E1B" w:rsidP="00424E1B">
      <w:pPr>
        <w:spacing w:after="0" w:line="240" w:lineRule="auto"/>
        <w:ind w:left="284" w:hanging="284"/>
        <w:rPr>
          <w:rFonts w:asciiTheme="minorHAnsi" w:hAnsiTheme="minorHAnsi" w:cstheme="minorHAnsi"/>
          <w:b/>
          <w:lang w:val="es-MX"/>
        </w:rPr>
      </w:pPr>
      <w:r>
        <w:rPr>
          <w:rFonts w:asciiTheme="minorHAnsi" w:hAnsiTheme="minorHAnsi" w:cstheme="minorHAnsi"/>
          <w:b/>
          <w:lang w:val="es-MX"/>
        </w:rPr>
        <w:t>CARGA DE UNA MATRIZ POR FILAS</w:t>
      </w:r>
    </w:p>
    <w:p w14:paraId="079FD8B7" w14:textId="77777777" w:rsidR="00424E1B" w:rsidRDefault="00424E1B" w:rsidP="00424E1B">
      <w:pPr>
        <w:spacing w:after="0" w:line="240" w:lineRule="auto"/>
        <w:ind w:left="284" w:hanging="284"/>
        <w:rPr>
          <w:rFonts w:asciiTheme="minorHAnsi" w:hAnsiTheme="minorHAnsi" w:cstheme="minorHAnsi"/>
          <w:b/>
          <w:lang w:val="es-MX"/>
        </w:rPr>
      </w:pPr>
    </w:p>
    <w:p w14:paraId="1A49AAD7" w14:textId="77777777" w:rsidR="00424E1B" w:rsidRPr="00EC6B26" w:rsidRDefault="00424E1B" w:rsidP="00424E1B">
      <w:pPr>
        <w:spacing w:after="0" w:line="240" w:lineRule="auto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lang w:val="es-MX"/>
        </w:rPr>
        <w:t>El siguiente programa, crea una matriz de 3 filas por 5 columnas,  solicita valores por teclado y los va almacenando por filas.</w:t>
      </w:r>
    </w:p>
    <w:p w14:paraId="172BC317" w14:textId="77777777" w:rsidR="00424E1B" w:rsidRDefault="00424E1B" w:rsidP="00424E1B">
      <w:pPr>
        <w:spacing w:after="0" w:line="240" w:lineRule="auto"/>
        <w:ind w:left="284" w:hanging="284"/>
        <w:rPr>
          <w:rFonts w:asciiTheme="minorHAnsi" w:hAnsiTheme="minorHAnsi" w:cstheme="minorHAnsi"/>
          <w:b/>
          <w:lang w:val="es-MX"/>
        </w:rPr>
      </w:pPr>
    </w:p>
    <w:p w14:paraId="04E7F9B0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 xml:space="preserve">arreglo[3,5] de entero </w:t>
      </w:r>
      <w:proofErr w:type="spellStart"/>
      <w:r w:rsidRPr="00EC6B26">
        <w:rPr>
          <w:rFonts w:asciiTheme="minorHAnsi" w:hAnsiTheme="minorHAnsi" w:cstheme="minorHAnsi"/>
          <w:lang w:val="es-MX"/>
        </w:rPr>
        <w:t>numeros</w:t>
      </w:r>
      <w:proofErr w:type="spellEnd"/>
    </w:p>
    <w:p w14:paraId="52628E7B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 xml:space="preserve">entero </w:t>
      </w:r>
      <w:proofErr w:type="spellStart"/>
      <w:r w:rsidRPr="00EC6B26">
        <w:rPr>
          <w:rFonts w:asciiTheme="minorHAnsi" w:hAnsiTheme="minorHAnsi" w:cstheme="minorHAnsi"/>
          <w:lang w:val="es-MX"/>
        </w:rPr>
        <w:t>i,j,valor</w:t>
      </w:r>
      <w:proofErr w:type="spellEnd"/>
    </w:p>
    <w:p w14:paraId="2A00F1B5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</w:p>
    <w:p w14:paraId="01456B40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>inicio</w:t>
      </w:r>
    </w:p>
    <w:p w14:paraId="5F301618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b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b/>
          <w:color w:val="00B050"/>
          <w:lang w:val="es-MX"/>
        </w:rPr>
        <w:t>//Leemos desde teclado los valores, y los almacenamos por filas</w:t>
      </w:r>
    </w:p>
    <w:p w14:paraId="52CC7820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  <w:t>para i &lt;- 1 hasta 3 haga</w:t>
      </w:r>
    </w:p>
    <w:p w14:paraId="09294E07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>para j &lt;- 1 hasta 5 haga</w:t>
      </w:r>
    </w:p>
    <w:p w14:paraId="10A31353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>escriba "Ingrese un numero para la fila ",i, " columna " ,j, ": "</w:t>
      </w:r>
    </w:p>
    <w:p w14:paraId="5B291425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 xml:space="preserve">lea </w:t>
      </w:r>
      <w:proofErr w:type="spellStart"/>
      <w:r w:rsidRPr="00EC6B26">
        <w:rPr>
          <w:rFonts w:asciiTheme="minorHAnsi" w:hAnsiTheme="minorHAnsi" w:cstheme="minorHAnsi"/>
          <w:lang w:val="es-MX"/>
        </w:rPr>
        <w:t>numeros</w:t>
      </w:r>
      <w:proofErr w:type="spellEnd"/>
      <w:r w:rsidRPr="00EC6B26">
        <w:rPr>
          <w:rFonts w:asciiTheme="minorHAnsi" w:hAnsiTheme="minorHAnsi" w:cstheme="minorHAnsi"/>
          <w:lang w:val="es-MX"/>
        </w:rPr>
        <w:t>[</w:t>
      </w:r>
      <w:proofErr w:type="spellStart"/>
      <w:r w:rsidRPr="00EC6B26">
        <w:rPr>
          <w:rFonts w:asciiTheme="minorHAnsi" w:hAnsiTheme="minorHAnsi" w:cstheme="minorHAnsi"/>
          <w:lang w:val="es-MX"/>
        </w:rPr>
        <w:t>i,j</w:t>
      </w:r>
      <w:proofErr w:type="spellEnd"/>
      <w:r w:rsidRPr="00EC6B26">
        <w:rPr>
          <w:rFonts w:asciiTheme="minorHAnsi" w:hAnsiTheme="minorHAnsi" w:cstheme="minorHAnsi"/>
          <w:lang w:val="es-MX"/>
        </w:rPr>
        <w:t>]</w:t>
      </w:r>
    </w:p>
    <w:p w14:paraId="51F6A3BC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>fin para</w:t>
      </w:r>
    </w:p>
    <w:p w14:paraId="7DF44A65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  <w:t>fin para</w:t>
      </w:r>
    </w:p>
    <w:p w14:paraId="1FD70280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</w:p>
    <w:p w14:paraId="16879B14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  <w:t xml:space="preserve">llamar </w:t>
      </w:r>
      <w:proofErr w:type="spellStart"/>
      <w:r w:rsidRPr="00EC6B26">
        <w:rPr>
          <w:rFonts w:asciiTheme="minorHAnsi" w:hAnsiTheme="minorHAnsi" w:cstheme="minorHAnsi"/>
          <w:lang w:val="es-MX"/>
        </w:rPr>
        <w:t>limpiar_pantalla</w:t>
      </w:r>
      <w:proofErr w:type="spellEnd"/>
    </w:p>
    <w:p w14:paraId="6B55190B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</w:p>
    <w:p w14:paraId="3AAE9F7A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b/>
          <w:lang w:val="es-MX"/>
        </w:rPr>
      </w:pPr>
      <w:r w:rsidRPr="00EC6B26">
        <w:rPr>
          <w:rFonts w:asciiTheme="minorHAnsi" w:hAnsiTheme="minorHAnsi" w:cstheme="minorHAnsi"/>
          <w:lang w:val="es-MX"/>
        </w:rPr>
        <w:lastRenderedPageBreak/>
        <w:tab/>
      </w:r>
      <w:r w:rsidRPr="00EC6B26">
        <w:rPr>
          <w:rFonts w:asciiTheme="minorHAnsi" w:hAnsiTheme="minorHAnsi" w:cstheme="minorHAnsi"/>
          <w:b/>
          <w:color w:val="00B050"/>
          <w:lang w:val="es-MX"/>
        </w:rPr>
        <w:t>//Mostramos el contenido de la matriz</w:t>
      </w:r>
    </w:p>
    <w:p w14:paraId="5828D520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  <w:t>para i &lt;- 1 hasta 3 haga</w:t>
      </w:r>
    </w:p>
    <w:p w14:paraId="3185033E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 xml:space="preserve">llamar </w:t>
      </w:r>
      <w:proofErr w:type="spellStart"/>
      <w:r w:rsidRPr="00EC6B26">
        <w:rPr>
          <w:rFonts w:asciiTheme="minorHAnsi" w:hAnsiTheme="minorHAnsi" w:cstheme="minorHAnsi"/>
          <w:lang w:val="es-MX"/>
        </w:rPr>
        <w:t>nueva_linea</w:t>
      </w:r>
      <w:proofErr w:type="spellEnd"/>
    </w:p>
    <w:p w14:paraId="56DA3A76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 xml:space="preserve">llamar </w:t>
      </w:r>
      <w:proofErr w:type="spellStart"/>
      <w:r w:rsidRPr="00EC6B26">
        <w:rPr>
          <w:rFonts w:asciiTheme="minorHAnsi" w:hAnsiTheme="minorHAnsi" w:cstheme="minorHAnsi"/>
          <w:lang w:val="es-MX"/>
        </w:rPr>
        <w:t>nueva_linea</w:t>
      </w:r>
      <w:proofErr w:type="spellEnd"/>
    </w:p>
    <w:p w14:paraId="0D01B203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>para j &lt;- 1 hasta 5 haga</w:t>
      </w:r>
    </w:p>
    <w:p w14:paraId="1516DB35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 xml:space="preserve">escriba </w:t>
      </w:r>
      <w:proofErr w:type="spellStart"/>
      <w:r w:rsidRPr="00EC6B26">
        <w:rPr>
          <w:rFonts w:asciiTheme="minorHAnsi" w:hAnsiTheme="minorHAnsi" w:cstheme="minorHAnsi"/>
          <w:lang w:val="es-MX"/>
        </w:rPr>
        <w:t>numeros</w:t>
      </w:r>
      <w:proofErr w:type="spellEnd"/>
      <w:r w:rsidRPr="00EC6B26">
        <w:rPr>
          <w:rFonts w:asciiTheme="minorHAnsi" w:hAnsiTheme="minorHAnsi" w:cstheme="minorHAnsi"/>
          <w:lang w:val="es-MX"/>
        </w:rPr>
        <w:t>[</w:t>
      </w:r>
      <w:proofErr w:type="spellStart"/>
      <w:r w:rsidRPr="00EC6B26">
        <w:rPr>
          <w:rFonts w:asciiTheme="minorHAnsi" w:hAnsiTheme="minorHAnsi" w:cstheme="minorHAnsi"/>
          <w:lang w:val="es-MX"/>
        </w:rPr>
        <w:t>i,j</w:t>
      </w:r>
      <w:proofErr w:type="spellEnd"/>
      <w:r w:rsidRPr="00EC6B26">
        <w:rPr>
          <w:rFonts w:asciiTheme="minorHAnsi" w:hAnsiTheme="minorHAnsi" w:cstheme="minorHAnsi"/>
          <w:lang w:val="es-MX"/>
        </w:rPr>
        <w:t>], " "</w:t>
      </w:r>
    </w:p>
    <w:p w14:paraId="28E449FC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>fin para</w:t>
      </w:r>
    </w:p>
    <w:p w14:paraId="58F71832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  <w:t>fin para</w:t>
      </w:r>
    </w:p>
    <w:p w14:paraId="1A68133A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</w:p>
    <w:p w14:paraId="25B6627A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>fin</w:t>
      </w:r>
    </w:p>
    <w:p w14:paraId="7A54C52F" w14:textId="60C7E3E9" w:rsidR="00424E1B" w:rsidRDefault="00424E1B" w:rsidP="00424E1B"/>
    <w:p w14:paraId="7FB7EE9A" w14:textId="77777777" w:rsidR="00424E1B" w:rsidRDefault="00424E1B" w:rsidP="00424E1B">
      <w:pPr>
        <w:spacing w:after="0" w:line="240" w:lineRule="auto"/>
        <w:ind w:left="284" w:hanging="284"/>
        <w:rPr>
          <w:rFonts w:asciiTheme="minorHAnsi" w:hAnsiTheme="minorHAnsi" w:cstheme="minorHAnsi"/>
          <w:b/>
          <w:lang w:val="es-MX"/>
        </w:rPr>
      </w:pPr>
      <w:r>
        <w:rPr>
          <w:rFonts w:asciiTheme="minorHAnsi" w:hAnsiTheme="minorHAnsi" w:cstheme="minorHAnsi"/>
          <w:b/>
          <w:lang w:val="es-MX"/>
        </w:rPr>
        <w:t>CARGA DE UNA MATRIZ POR COLUMNAS</w:t>
      </w:r>
    </w:p>
    <w:p w14:paraId="4E498D4B" w14:textId="77777777" w:rsidR="00424E1B" w:rsidRDefault="00424E1B" w:rsidP="00424E1B">
      <w:pPr>
        <w:spacing w:after="0" w:line="240" w:lineRule="auto"/>
        <w:ind w:left="284" w:hanging="284"/>
        <w:rPr>
          <w:rFonts w:asciiTheme="minorHAnsi" w:hAnsiTheme="minorHAnsi" w:cstheme="minorHAnsi"/>
          <w:b/>
          <w:lang w:val="es-MX"/>
        </w:rPr>
      </w:pPr>
    </w:p>
    <w:p w14:paraId="76BE601E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 xml:space="preserve">arreglo[3,5] de entero </w:t>
      </w:r>
      <w:proofErr w:type="spellStart"/>
      <w:r w:rsidRPr="00EC6B26">
        <w:rPr>
          <w:rFonts w:asciiTheme="minorHAnsi" w:hAnsiTheme="minorHAnsi" w:cstheme="minorHAnsi"/>
          <w:lang w:val="es-MX"/>
        </w:rPr>
        <w:t>numeros</w:t>
      </w:r>
      <w:proofErr w:type="spellEnd"/>
    </w:p>
    <w:p w14:paraId="007A51FE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 xml:space="preserve">entero </w:t>
      </w:r>
      <w:proofErr w:type="spellStart"/>
      <w:r w:rsidRPr="00EC6B26">
        <w:rPr>
          <w:rFonts w:asciiTheme="minorHAnsi" w:hAnsiTheme="minorHAnsi" w:cstheme="minorHAnsi"/>
          <w:lang w:val="es-MX"/>
        </w:rPr>
        <w:t>i,j,valor</w:t>
      </w:r>
      <w:proofErr w:type="spellEnd"/>
    </w:p>
    <w:p w14:paraId="6FA830BF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</w:p>
    <w:p w14:paraId="2263076D" w14:textId="77777777" w:rsidR="00424E1B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>inicio</w:t>
      </w:r>
    </w:p>
    <w:p w14:paraId="4C209F2A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b/>
          <w:color w:val="00B050"/>
          <w:lang w:val="es-MX"/>
        </w:rPr>
        <w:t xml:space="preserve">//Leemos desde teclado los valores, y los almacenamos por </w:t>
      </w:r>
      <w:r>
        <w:rPr>
          <w:rFonts w:asciiTheme="minorHAnsi" w:hAnsiTheme="minorHAnsi" w:cstheme="minorHAnsi"/>
          <w:b/>
          <w:color w:val="00B050"/>
          <w:lang w:val="es-MX"/>
        </w:rPr>
        <w:t>columnas</w:t>
      </w:r>
    </w:p>
    <w:p w14:paraId="1A86DB70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  <w:t>para i &lt;- 1 hasta 5 haga</w:t>
      </w:r>
    </w:p>
    <w:p w14:paraId="429D0E9C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>para j &lt;- 1 hasta 3 haga</w:t>
      </w:r>
    </w:p>
    <w:p w14:paraId="1E4655FC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>escriba "Ingrese un numero para la fila " ,j, " columna " ,i,": "</w:t>
      </w:r>
    </w:p>
    <w:p w14:paraId="0B5D59D3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 xml:space="preserve">lea </w:t>
      </w:r>
      <w:proofErr w:type="spellStart"/>
      <w:r w:rsidRPr="00EC6B26">
        <w:rPr>
          <w:rFonts w:asciiTheme="minorHAnsi" w:hAnsiTheme="minorHAnsi" w:cstheme="minorHAnsi"/>
          <w:lang w:val="es-MX"/>
        </w:rPr>
        <w:t>numeros</w:t>
      </w:r>
      <w:proofErr w:type="spellEnd"/>
      <w:r w:rsidRPr="00EC6B26">
        <w:rPr>
          <w:rFonts w:asciiTheme="minorHAnsi" w:hAnsiTheme="minorHAnsi" w:cstheme="minorHAnsi"/>
          <w:lang w:val="es-MX"/>
        </w:rPr>
        <w:t>[</w:t>
      </w:r>
      <w:proofErr w:type="spellStart"/>
      <w:r w:rsidRPr="00EC6B26">
        <w:rPr>
          <w:rFonts w:asciiTheme="minorHAnsi" w:hAnsiTheme="minorHAnsi" w:cstheme="minorHAnsi"/>
          <w:lang w:val="es-MX"/>
        </w:rPr>
        <w:t>j,i</w:t>
      </w:r>
      <w:proofErr w:type="spellEnd"/>
      <w:r w:rsidRPr="00EC6B26">
        <w:rPr>
          <w:rFonts w:asciiTheme="minorHAnsi" w:hAnsiTheme="minorHAnsi" w:cstheme="minorHAnsi"/>
          <w:lang w:val="es-MX"/>
        </w:rPr>
        <w:t>]</w:t>
      </w:r>
    </w:p>
    <w:p w14:paraId="174BACC0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>fin para</w:t>
      </w:r>
    </w:p>
    <w:p w14:paraId="4D2F04F6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  <w:t>fin para</w:t>
      </w:r>
    </w:p>
    <w:p w14:paraId="1FDE2896" w14:textId="77777777" w:rsidR="00424E1B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</w:p>
    <w:p w14:paraId="28C7C674" w14:textId="77777777" w:rsidR="00424E1B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  <w:t xml:space="preserve">llamar </w:t>
      </w:r>
      <w:proofErr w:type="spellStart"/>
      <w:r w:rsidRPr="00EC6B26">
        <w:rPr>
          <w:rFonts w:asciiTheme="minorHAnsi" w:hAnsiTheme="minorHAnsi" w:cstheme="minorHAnsi"/>
          <w:lang w:val="es-MX"/>
        </w:rPr>
        <w:t>limpiar_pantalla</w:t>
      </w:r>
      <w:proofErr w:type="spellEnd"/>
    </w:p>
    <w:p w14:paraId="13152051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>
        <w:rPr>
          <w:rFonts w:asciiTheme="minorHAnsi" w:hAnsiTheme="minorHAnsi" w:cstheme="minorHAnsi"/>
          <w:b/>
          <w:color w:val="00B050"/>
          <w:lang w:val="es-MX"/>
        </w:rPr>
        <w:t xml:space="preserve">     </w:t>
      </w:r>
      <w:r w:rsidRPr="00EC6B26">
        <w:rPr>
          <w:rFonts w:asciiTheme="minorHAnsi" w:hAnsiTheme="minorHAnsi" w:cstheme="minorHAnsi"/>
          <w:b/>
          <w:color w:val="00B050"/>
          <w:lang w:val="es-MX"/>
        </w:rPr>
        <w:t>//Mostramos el contenido de la matriz</w:t>
      </w:r>
    </w:p>
    <w:p w14:paraId="2C85848A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  <w:t>para i &lt;- 1 hasta 3 haga</w:t>
      </w:r>
    </w:p>
    <w:p w14:paraId="193A760E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 xml:space="preserve">llamar </w:t>
      </w:r>
      <w:proofErr w:type="spellStart"/>
      <w:r w:rsidRPr="00EC6B26">
        <w:rPr>
          <w:rFonts w:asciiTheme="minorHAnsi" w:hAnsiTheme="minorHAnsi" w:cstheme="minorHAnsi"/>
          <w:lang w:val="es-MX"/>
        </w:rPr>
        <w:t>nueva_linea</w:t>
      </w:r>
      <w:proofErr w:type="spellEnd"/>
    </w:p>
    <w:p w14:paraId="72CFBB58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 xml:space="preserve">llamar </w:t>
      </w:r>
      <w:proofErr w:type="spellStart"/>
      <w:r w:rsidRPr="00EC6B26">
        <w:rPr>
          <w:rFonts w:asciiTheme="minorHAnsi" w:hAnsiTheme="minorHAnsi" w:cstheme="minorHAnsi"/>
          <w:lang w:val="es-MX"/>
        </w:rPr>
        <w:t>nueva_linea</w:t>
      </w:r>
      <w:proofErr w:type="spellEnd"/>
    </w:p>
    <w:p w14:paraId="26530B04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>para j &lt;- 1 hasta 5 haga</w:t>
      </w:r>
    </w:p>
    <w:p w14:paraId="5ADA6F98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 xml:space="preserve">escriba </w:t>
      </w:r>
      <w:proofErr w:type="spellStart"/>
      <w:r w:rsidRPr="00EC6B26">
        <w:rPr>
          <w:rFonts w:asciiTheme="minorHAnsi" w:hAnsiTheme="minorHAnsi" w:cstheme="minorHAnsi"/>
          <w:lang w:val="es-MX"/>
        </w:rPr>
        <w:t>numeros</w:t>
      </w:r>
      <w:proofErr w:type="spellEnd"/>
      <w:r w:rsidRPr="00EC6B26">
        <w:rPr>
          <w:rFonts w:asciiTheme="minorHAnsi" w:hAnsiTheme="minorHAnsi" w:cstheme="minorHAnsi"/>
          <w:lang w:val="es-MX"/>
        </w:rPr>
        <w:t>[</w:t>
      </w:r>
      <w:proofErr w:type="spellStart"/>
      <w:r w:rsidRPr="00EC6B26">
        <w:rPr>
          <w:rFonts w:asciiTheme="minorHAnsi" w:hAnsiTheme="minorHAnsi" w:cstheme="minorHAnsi"/>
          <w:lang w:val="es-MX"/>
        </w:rPr>
        <w:t>i,j</w:t>
      </w:r>
      <w:proofErr w:type="spellEnd"/>
      <w:r w:rsidRPr="00EC6B26">
        <w:rPr>
          <w:rFonts w:asciiTheme="minorHAnsi" w:hAnsiTheme="minorHAnsi" w:cstheme="minorHAnsi"/>
          <w:lang w:val="es-MX"/>
        </w:rPr>
        <w:t>], " "</w:t>
      </w:r>
    </w:p>
    <w:p w14:paraId="08F7FD94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</w:r>
      <w:r w:rsidRPr="00EC6B26">
        <w:rPr>
          <w:rFonts w:asciiTheme="minorHAnsi" w:hAnsiTheme="minorHAnsi" w:cstheme="minorHAnsi"/>
          <w:lang w:val="es-MX"/>
        </w:rPr>
        <w:tab/>
        <w:t>fin para</w:t>
      </w:r>
    </w:p>
    <w:p w14:paraId="2CC7C4B3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ab/>
        <w:t>fin para</w:t>
      </w:r>
      <w:r w:rsidRPr="00EC6B26">
        <w:rPr>
          <w:rFonts w:asciiTheme="minorHAnsi" w:hAnsiTheme="minorHAnsi" w:cstheme="minorHAnsi"/>
          <w:lang w:val="es-MX"/>
        </w:rPr>
        <w:tab/>
      </w:r>
    </w:p>
    <w:p w14:paraId="06D1C7C5" w14:textId="77777777" w:rsidR="00424E1B" w:rsidRPr="00EC6B26" w:rsidRDefault="00424E1B" w:rsidP="00424E1B">
      <w:pPr>
        <w:shd w:val="clear" w:color="auto" w:fill="00FFFF"/>
        <w:spacing w:after="0" w:line="240" w:lineRule="auto"/>
        <w:ind w:left="568" w:hanging="284"/>
        <w:rPr>
          <w:rFonts w:asciiTheme="minorHAnsi" w:hAnsiTheme="minorHAnsi" w:cstheme="minorHAnsi"/>
          <w:lang w:val="es-MX"/>
        </w:rPr>
      </w:pPr>
      <w:r w:rsidRPr="00EC6B26">
        <w:rPr>
          <w:rFonts w:asciiTheme="minorHAnsi" w:hAnsiTheme="minorHAnsi" w:cstheme="minorHAnsi"/>
          <w:lang w:val="es-MX"/>
        </w:rPr>
        <w:t>fin</w:t>
      </w:r>
    </w:p>
    <w:p w14:paraId="6F7F3F9A" w14:textId="77777777" w:rsidR="00424E1B" w:rsidRDefault="00424E1B" w:rsidP="00424E1B"/>
    <w:p w14:paraId="72CB0ACC" w14:textId="786E7820" w:rsidR="00424E1B" w:rsidRDefault="00424E1B" w:rsidP="00460866">
      <w:pPr>
        <w:rPr>
          <w:rFonts w:cs="Arial"/>
          <w:szCs w:val="20"/>
          <w:lang w:val="es-MX"/>
        </w:rPr>
      </w:pPr>
    </w:p>
    <w:p w14:paraId="38F31FDD" w14:textId="14E23D4D" w:rsidR="00424E1B" w:rsidRDefault="00424E1B">
      <w:pPr>
        <w:spacing w:after="0" w:line="240" w:lineRule="auto"/>
        <w:rPr>
          <w:rFonts w:ascii="Arial" w:eastAsia="Times New Roman" w:hAnsi="Arial"/>
          <w:bCs/>
          <w:sz w:val="20"/>
          <w:szCs w:val="20"/>
          <w:lang w:val="es-ES" w:eastAsia="es-ES"/>
        </w:rPr>
      </w:pPr>
      <w:r>
        <w:rPr>
          <w:rFonts w:ascii="Arial" w:hAnsi="Arial"/>
          <w:bCs/>
          <w:sz w:val="20"/>
        </w:rPr>
        <w:br w:type="page"/>
      </w:r>
    </w:p>
    <w:p w14:paraId="465673DC" w14:textId="77777777" w:rsidR="00460866" w:rsidRDefault="00460866" w:rsidP="00460866">
      <w:pPr>
        <w:pStyle w:val="Ttulo"/>
        <w:jc w:val="both"/>
        <w:rPr>
          <w:rFonts w:ascii="Arial" w:hAnsi="Arial"/>
          <w:bCs/>
          <w:sz w:val="20"/>
        </w:rPr>
      </w:pPr>
    </w:p>
    <w:p w14:paraId="2356EE99" w14:textId="6E072E8F" w:rsidR="00424E1B" w:rsidRDefault="00424E1B" w:rsidP="00424E1B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>3.1 Actividades de</w:t>
      </w:r>
      <w:r>
        <w:rPr>
          <w:rFonts w:cs="Calibri"/>
          <w:b/>
          <w:bCs/>
          <w:sz w:val="24"/>
          <w:szCs w:val="24"/>
          <w:lang w:val="es-MX"/>
        </w:rPr>
        <w:t xml:space="preserve"> </w:t>
      </w:r>
      <w:r>
        <w:rPr>
          <w:rFonts w:cs="Calibri"/>
          <w:b/>
          <w:bCs/>
          <w:sz w:val="24"/>
          <w:szCs w:val="24"/>
          <w:lang w:val="es-MX"/>
        </w:rPr>
        <w:t>apropiación de conocimiento</w:t>
      </w:r>
    </w:p>
    <w:p w14:paraId="0838031D" w14:textId="77777777" w:rsidR="00424E1B" w:rsidRPr="00127F4C" w:rsidRDefault="00424E1B" w:rsidP="00424E1B">
      <w:pPr>
        <w:pStyle w:val="Prrafodelista"/>
        <w:numPr>
          <w:ilvl w:val="1"/>
          <w:numId w:val="40"/>
        </w:numPr>
        <w:ind w:left="360"/>
        <w:rPr>
          <w:rFonts w:cstheme="minorHAnsi"/>
          <w:b/>
        </w:rPr>
      </w:pPr>
      <w:r>
        <w:rPr>
          <w:rFonts w:cstheme="minorHAnsi"/>
        </w:rPr>
        <w:t>Haga un análisis y la respectiva prueba de escritorio a los programas de carga de una matriz por filas y carga por columnas.</w:t>
      </w:r>
    </w:p>
    <w:p w14:paraId="67DC1A18" w14:textId="77777777" w:rsidR="00424E1B" w:rsidRPr="00896EEA" w:rsidRDefault="00424E1B" w:rsidP="00424E1B">
      <w:pPr>
        <w:pStyle w:val="Prrafodelista"/>
        <w:ind w:left="360"/>
        <w:rPr>
          <w:rFonts w:cstheme="minorHAnsi"/>
          <w:b/>
        </w:rPr>
      </w:pPr>
    </w:p>
    <w:p w14:paraId="01E20226" w14:textId="77777777" w:rsidR="00424E1B" w:rsidRPr="00127F4C" w:rsidRDefault="00424E1B" w:rsidP="00424E1B">
      <w:pPr>
        <w:pStyle w:val="Prrafodelista"/>
        <w:numPr>
          <w:ilvl w:val="1"/>
          <w:numId w:val="40"/>
        </w:numPr>
        <w:ind w:left="360"/>
        <w:rPr>
          <w:rFonts w:cstheme="minorHAnsi"/>
          <w:b/>
        </w:rPr>
      </w:pPr>
      <w:r>
        <w:rPr>
          <w:rFonts w:cstheme="minorHAnsi"/>
        </w:rPr>
        <w:t>Implemente un programa que cumpla con los siguientes requerimientos:</w:t>
      </w:r>
    </w:p>
    <w:p w14:paraId="56792486" w14:textId="77777777" w:rsidR="00424E1B" w:rsidRPr="00127F4C" w:rsidRDefault="00424E1B" w:rsidP="00424E1B">
      <w:pPr>
        <w:pStyle w:val="Prrafodelista"/>
        <w:ind w:left="360"/>
        <w:rPr>
          <w:rFonts w:cstheme="minorHAnsi"/>
          <w:b/>
        </w:rPr>
      </w:pPr>
    </w:p>
    <w:p w14:paraId="007B15C8" w14:textId="77777777" w:rsidR="00424E1B" w:rsidRPr="00127F4C" w:rsidRDefault="00424E1B" w:rsidP="00424E1B">
      <w:pPr>
        <w:pStyle w:val="Prrafodelista"/>
        <w:numPr>
          <w:ilvl w:val="2"/>
          <w:numId w:val="40"/>
        </w:numPr>
        <w:ind w:left="1080"/>
        <w:rPr>
          <w:rFonts w:cstheme="minorHAnsi"/>
          <w:b/>
        </w:rPr>
      </w:pPr>
      <w:r>
        <w:rPr>
          <w:rFonts w:cstheme="minorHAnsi"/>
        </w:rPr>
        <w:t>defina una matriz de m filas por n columnas. El programa debe solicitar por teclado los números con que será cargada la matriz; pero solamente se seleccionaran los números pares.</w:t>
      </w:r>
    </w:p>
    <w:p w14:paraId="0CFF4FC2" w14:textId="77777777" w:rsidR="00424E1B" w:rsidRPr="00127F4C" w:rsidRDefault="00424E1B" w:rsidP="00424E1B">
      <w:pPr>
        <w:pStyle w:val="Prrafodelista"/>
        <w:numPr>
          <w:ilvl w:val="2"/>
          <w:numId w:val="40"/>
        </w:numPr>
        <w:ind w:left="1080"/>
        <w:rPr>
          <w:rFonts w:cstheme="minorHAnsi"/>
          <w:b/>
        </w:rPr>
      </w:pPr>
      <w:r>
        <w:rPr>
          <w:rFonts w:cstheme="minorHAnsi"/>
        </w:rPr>
        <w:t>Implemente una función que devuelva la sumatoria de una columna</w:t>
      </w:r>
    </w:p>
    <w:p w14:paraId="39A37E80" w14:textId="77777777" w:rsidR="00424E1B" w:rsidRPr="002352F7" w:rsidRDefault="00424E1B" w:rsidP="00424E1B">
      <w:pPr>
        <w:pStyle w:val="Prrafodelista"/>
        <w:numPr>
          <w:ilvl w:val="2"/>
          <w:numId w:val="40"/>
        </w:numPr>
        <w:ind w:left="1080"/>
        <w:rPr>
          <w:rFonts w:cstheme="minorHAnsi"/>
          <w:b/>
        </w:rPr>
      </w:pPr>
      <w:r>
        <w:rPr>
          <w:rFonts w:cstheme="minorHAnsi"/>
        </w:rPr>
        <w:t>Implemente una función que devuelva la sumatoria de una fila.</w:t>
      </w:r>
    </w:p>
    <w:p w14:paraId="5038BC3E" w14:textId="77777777" w:rsidR="00424E1B" w:rsidRPr="002352F7" w:rsidRDefault="00424E1B" w:rsidP="00424E1B">
      <w:pPr>
        <w:pStyle w:val="Prrafodelista"/>
        <w:numPr>
          <w:ilvl w:val="2"/>
          <w:numId w:val="40"/>
        </w:numPr>
        <w:ind w:left="1080"/>
        <w:rPr>
          <w:rFonts w:cstheme="minorHAnsi"/>
          <w:b/>
        </w:rPr>
      </w:pPr>
      <w:r>
        <w:rPr>
          <w:rFonts w:cstheme="minorHAnsi"/>
        </w:rPr>
        <w:t>El programa debe tener una opción para mostrar la matriz con sus respectivos totales por columnas y filas.</w:t>
      </w:r>
    </w:p>
    <w:p w14:paraId="2B9A8079" w14:textId="63019E6C" w:rsidR="00424E1B" w:rsidRPr="00424E1B" w:rsidRDefault="00424E1B" w:rsidP="00424E1B">
      <w:pPr>
        <w:pStyle w:val="Prrafodelista"/>
        <w:numPr>
          <w:ilvl w:val="2"/>
          <w:numId w:val="40"/>
        </w:numPr>
        <w:ind w:left="1080"/>
        <w:rPr>
          <w:rFonts w:cstheme="minorHAnsi"/>
          <w:b/>
        </w:rPr>
      </w:pPr>
      <w:r>
        <w:rPr>
          <w:rFonts w:cstheme="minorHAnsi"/>
        </w:rPr>
        <w:t>Diseñe un interfaz de usuario como el de la figura no.3, el cual servirá como menú.</w:t>
      </w:r>
    </w:p>
    <w:tbl>
      <w:tblPr>
        <w:tblStyle w:val="Tablaconcuadrcula"/>
        <w:tblW w:w="0" w:type="auto"/>
        <w:jc w:val="center"/>
        <w:tblBorders>
          <w:top w:val="single" w:sz="18" w:space="0" w:color="052F61" w:themeColor="accent1"/>
          <w:left w:val="single" w:sz="18" w:space="0" w:color="052F61" w:themeColor="accent1"/>
          <w:bottom w:val="single" w:sz="18" w:space="0" w:color="052F61" w:themeColor="accent1"/>
          <w:right w:val="single" w:sz="18" w:space="0" w:color="052F61" w:themeColor="accent1"/>
          <w:insideH w:val="none" w:sz="0" w:space="0" w:color="auto"/>
          <w:insideV w:val="none" w:sz="0" w:space="0" w:color="auto"/>
        </w:tblBorders>
        <w:shd w:val="clear" w:color="auto" w:fill="00B0F0"/>
        <w:tblLook w:val="04A0" w:firstRow="1" w:lastRow="0" w:firstColumn="1" w:lastColumn="0" w:noHBand="0" w:noVBand="1"/>
      </w:tblPr>
      <w:tblGrid>
        <w:gridCol w:w="7779"/>
      </w:tblGrid>
      <w:tr w:rsidR="00424E1B" w14:paraId="1880DF61" w14:textId="77777777" w:rsidTr="00424E1B">
        <w:trPr>
          <w:trHeight w:val="432"/>
          <w:jc w:val="center"/>
        </w:trPr>
        <w:tc>
          <w:tcPr>
            <w:tcW w:w="7779" w:type="dxa"/>
            <w:shd w:val="clear" w:color="auto" w:fill="00B0F0"/>
          </w:tcPr>
          <w:p w14:paraId="73C86A39" w14:textId="77777777" w:rsidR="00424E1B" w:rsidRDefault="00424E1B" w:rsidP="00424E1B">
            <w:pPr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PROGRAMA DE MATRICES</w:t>
            </w:r>
          </w:p>
          <w:p w14:paraId="6AA008DC" w14:textId="77777777" w:rsidR="00424E1B" w:rsidRDefault="00424E1B" w:rsidP="00424E1B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</w:tr>
      <w:tr w:rsidR="00424E1B" w14:paraId="419C0318" w14:textId="77777777" w:rsidTr="00424E1B">
        <w:trPr>
          <w:trHeight w:val="432"/>
          <w:jc w:val="center"/>
        </w:trPr>
        <w:tc>
          <w:tcPr>
            <w:tcW w:w="7779" w:type="dxa"/>
            <w:shd w:val="clear" w:color="auto" w:fill="00B0F0"/>
          </w:tcPr>
          <w:p w14:paraId="23063E98" w14:textId="77777777" w:rsidR="00424E1B" w:rsidRPr="002352F7" w:rsidRDefault="00424E1B" w:rsidP="00424E1B">
            <w:pPr>
              <w:pStyle w:val="Prrafodelista"/>
              <w:numPr>
                <w:ilvl w:val="0"/>
                <w:numId w:val="41"/>
              </w:num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Cargar matriz</w:t>
            </w:r>
          </w:p>
        </w:tc>
      </w:tr>
      <w:tr w:rsidR="00424E1B" w14:paraId="4D6FBF22" w14:textId="77777777" w:rsidTr="00424E1B">
        <w:trPr>
          <w:trHeight w:val="419"/>
          <w:jc w:val="center"/>
        </w:trPr>
        <w:tc>
          <w:tcPr>
            <w:tcW w:w="7779" w:type="dxa"/>
            <w:shd w:val="clear" w:color="auto" w:fill="00B0F0"/>
          </w:tcPr>
          <w:p w14:paraId="192F7A33" w14:textId="77777777" w:rsidR="00424E1B" w:rsidRPr="002352F7" w:rsidRDefault="00424E1B" w:rsidP="00424E1B">
            <w:pPr>
              <w:pStyle w:val="Prrafodelista"/>
              <w:numPr>
                <w:ilvl w:val="0"/>
                <w:numId w:val="41"/>
              </w:num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Mostrar matriz</w:t>
            </w:r>
          </w:p>
        </w:tc>
      </w:tr>
      <w:tr w:rsidR="00424E1B" w14:paraId="685369D3" w14:textId="77777777" w:rsidTr="00424E1B">
        <w:trPr>
          <w:trHeight w:val="432"/>
          <w:jc w:val="center"/>
        </w:trPr>
        <w:tc>
          <w:tcPr>
            <w:tcW w:w="7779" w:type="dxa"/>
            <w:shd w:val="clear" w:color="auto" w:fill="00B0F0"/>
          </w:tcPr>
          <w:p w14:paraId="53045590" w14:textId="77777777" w:rsidR="00424E1B" w:rsidRPr="002352F7" w:rsidRDefault="00424E1B" w:rsidP="00424E1B">
            <w:pPr>
              <w:pStyle w:val="Prrafodelista"/>
              <w:numPr>
                <w:ilvl w:val="0"/>
                <w:numId w:val="41"/>
              </w:num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Salir</w:t>
            </w:r>
          </w:p>
        </w:tc>
      </w:tr>
      <w:tr w:rsidR="00424E1B" w14:paraId="293C1DE7" w14:textId="77777777" w:rsidTr="00424E1B">
        <w:trPr>
          <w:trHeight w:val="1297"/>
          <w:jc w:val="center"/>
        </w:trPr>
        <w:tc>
          <w:tcPr>
            <w:tcW w:w="7779" w:type="dxa"/>
            <w:shd w:val="clear" w:color="auto" w:fill="00B0F0"/>
          </w:tcPr>
          <w:p w14:paraId="630FAECC" w14:textId="77777777" w:rsidR="00424E1B" w:rsidRDefault="00424E1B" w:rsidP="00424E1B">
            <w:pPr>
              <w:rPr>
                <w:rFonts w:asciiTheme="minorHAnsi" w:hAnsiTheme="minorHAnsi" w:cstheme="minorHAnsi"/>
                <w:b/>
              </w:rPr>
            </w:pPr>
          </w:p>
          <w:p w14:paraId="6BB1BE92" w14:textId="77777777" w:rsidR="00424E1B" w:rsidRDefault="00424E1B" w:rsidP="00424E1B">
            <w:pPr>
              <w:rPr>
                <w:rFonts w:asciiTheme="minorHAnsi" w:hAnsiTheme="minorHAnsi" w:cstheme="minorHAnsi"/>
                <w:b/>
              </w:rPr>
            </w:pPr>
          </w:p>
          <w:p w14:paraId="1CE8C78D" w14:textId="77777777" w:rsidR="00424E1B" w:rsidRDefault="00424E1B" w:rsidP="00424E1B">
            <w:pPr>
              <w:ind w:left="3540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Opción[  ]</w:t>
            </w:r>
          </w:p>
        </w:tc>
      </w:tr>
    </w:tbl>
    <w:p w14:paraId="775C4665" w14:textId="77777777" w:rsidR="00CD628A" w:rsidRDefault="00CD628A" w:rsidP="00CD628A">
      <w:pPr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Figura No. 3</w:t>
      </w:r>
    </w:p>
    <w:p w14:paraId="2A0580B6" w14:textId="77777777" w:rsidR="00CD628A" w:rsidRDefault="00CD628A" w:rsidP="00CD628A">
      <w:pPr>
        <w:jc w:val="center"/>
        <w:rPr>
          <w:rFonts w:asciiTheme="minorHAnsi" w:hAnsiTheme="minorHAnsi" w:cstheme="minorHAnsi"/>
          <w:b/>
        </w:rPr>
      </w:pPr>
    </w:p>
    <w:p w14:paraId="30278EE0" w14:textId="77777777" w:rsidR="00CD628A" w:rsidRPr="006702BD" w:rsidRDefault="00CD628A" w:rsidP="00CD628A">
      <w:pPr>
        <w:pStyle w:val="Prrafodelista"/>
        <w:numPr>
          <w:ilvl w:val="1"/>
          <w:numId w:val="40"/>
        </w:numPr>
        <w:rPr>
          <w:rFonts w:cstheme="minorHAnsi"/>
          <w:b/>
        </w:rPr>
      </w:pPr>
      <w:r>
        <w:rPr>
          <w:rFonts w:cstheme="minorHAnsi"/>
          <w:bCs/>
        </w:rPr>
        <w:t xml:space="preserve">Implementar un algoritmo </w:t>
      </w:r>
      <w:proofErr w:type="spellStart"/>
      <w:r>
        <w:rPr>
          <w:rFonts w:cstheme="minorHAnsi"/>
          <w:bCs/>
        </w:rPr>
        <w:t>lpp</w:t>
      </w:r>
      <w:proofErr w:type="spellEnd"/>
      <w:r>
        <w:rPr>
          <w:rFonts w:cstheme="minorHAnsi"/>
          <w:bCs/>
        </w:rPr>
        <w:t xml:space="preserve"> que cumpla los siguientes requerimientos:</w:t>
      </w:r>
    </w:p>
    <w:p w14:paraId="78A0E929" w14:textId="77777777" w:rsidR="00CD628A" w:rsidRPr="006702BD" w:rsidRDefault="00CD628A" w:rsidP="00CD628A">
      <w:pPr>
        <w:pStyle w:val="Prrafodelista"/>
        <w:ind w:left="1080"/>
        <w:rPr>
          <w:rFonts w:cstheme="minorHAnsi"/>
          <w:b/>
        </w:rPr>
      </w:pPr>
    </w:p>
    <w:p w14:paraId="501DB62A" w14:textId="77777777" w:rsidR="00CD628A" w:rsidRPr="006702BD" w:rsidRDefault="00CD628A" w:rsidP="00CD628A">
      <w:pPr>
        <w:pStyle w:val="Prrafodelista"/>
        <w:numPr>
          <w:ilvl w:val="2"/>
          <w:numId w:val="40"/>
        </w:numPr>
        <w:rPr>
          <w:rFonts w:cstheme="minorHAnsi"/>
          <w:b/>
        </w:rPr>
      </w:pPr>
      <w:r>
        <w:rPr>
          <w:rFonts w:cstheme="minorHAnsi"/>
          <w:bCs/>
        </w:rPr>
        <w:t xml:space="preserve"> Crear una matriz de “m” filas por “n” columnas, permita la entrada desde teclado. </w:t>
      </w:r>
    </w:p>
    <w:p w14:paraId="1EE2553B" w14:textId="37CE604E" w:rsidR="00CD628A" w:rsidRPr="00D872F9" w:rsidRDefault="00CD628A" w:rsidP="00CD628A">
      <w:pPr>
        <w:pStyle w:val="Prrafodelista"/>
        <w:numPr>
          <w:ilvl w:val="2"/>
          <w:numId w:val="40"/>
        </w:numPr>
        <w:rPr>
          <w:rFonts w:cstheme="minorHAnsi"/>
          <w:b/>
        </w:rPr>
      </w:pPr>
      <w:r>
        <w:rPr>
          <w:rFonts w:cstheme="minorHAnsi"/>
          <w:bCs/>
        </w:rPr>
        <w:t>Crear un arreglo unidimensional con la misma cantidad de filas que la matriz</w:t>
      </w:r>
    </w:p>
    <w:p w14:paraId="03515C8B" w14:textId="77777777" w:rsidR="00D872F9" w:rsidRPr="006702BD" w:rsidRDefault="00D872F9" w:rsidP="00D872F9">
      <w:pPr>
        <w:pStyle w:val="Prrafodelista"/>
        <w:ind w:left="1800"/>
        <w:rPr>
          <w:rFonts w:cstheme="minorHAnsi"/>
          <w:b/>
        </w:rPr>
      </w:pPr>
    </w:p>
    <w:p w14:paraId="6BEC8874" w14:textId="77777777" w:rsidR="00CD628A" w:rsidRPr="006702BD" w:rsidRDefault="00CD628A" w:rsidP="00CD628A">
      <w:pPr>
        <w:pStyle w:val="Prrafodelista"/>
        <w:numPr>
          <w:ilvl w:val="2"/>
          <w:numId w:val="40"/>
        </w:numPr>
        <w:rPr>
          <w:rFonts w:cstheme="minorHAnsi"/>
          <w:b/>
        </w:rPr>
      </w:pPr>
      <w:r>
        <w:rPr>
          <w:rFonts w:cstheme="minorHAnsi"/>
          <w:bCs/>
        </w:rPr>
        <w:t xml:space="preserve">Almacenar en cada posición del arreglo unidimensional, el </w:t>
      </w:r>
      <w:proofErr w:type="spellStart"/>
      <w:r>
        <w:rPr>
          <w:rFonts w:cstheme="minorHAnsi"/>
          <w:bCs/>
        </w:rPr>
        <w:t>numero</w:t>
      </w:r>
      <w:proofErr w:type="spellEnd"/>
      <w:r>
        <w:rPr>
          <w:rFonts w:cstheme="minorHAnsi"/>
          <w:bCs/>
        </w:rPr>
        <w:t xml:space="preserve"> mayor de cada fila de la matriz</w:t>
      </w:r>
    </w:p>
    <w:p w14:paraId="6C3BCA0A" w14:textId="77777777" w:rsidR="00CD628A" w:rsidRDefault="00CD628A" w:rsidP="00CD628A">
      <w:pPr>
        <w:pStyle w:val="Prrafodelista"/>
        <w:numPr>
          <w:ilvl w:val="2"/>
          <w:numId w:val="40"/>
        </w:numPr>
        <w:rPr>
          <w:rFonts w:cstheme="minorHAnsi"/>
          <w:b/>
        </w:rPr>
      </w:pPr>
      <w:r>
        <w:rPr>
          <w:rFonts w:cstheme="minorHAnsi"/>
          <w:bCs/>
        </w:rPr>
        <w:t>Mostrar el arreglo unidimensional por pantalla</w:t>
      </w:r>
    </w:p>
    <w:p w14:paraId="13AC3727" w14:textId="6357E98E" w:rsid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440"/>
        <w:jc w:val="both"/>
        <w:rPr>
          <w:rFonts w:eastAsia="Arial" w:cs="Calibri"/>
          <w:bCs/>
        </w:rPr>
      </w:pPr>
    </w:p>
    <w:p w14:paraId="488D8894" w14:textId="77777777" w:rsidR="00D872F9" w:rsidRPr="00F26523" w:rsidRDefault="00D872F9" w:rsidP="00D872F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>
        <w:rPr>
          <w:rFonts w:eastAsia="Arial" w:cs="Calibri"/>
          <w:b/>
        </w:rPr>
        <w:t>6 horas</w:t>
      </w:r>
    </w:p>
    <w:p w14:paraId="3EA7DB1C" w14:textId="77777777" w:rsidR="00D872F9" w:rsidRPr="00F75B05" w:rsidRDefault="00D872F9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440"/>
        <w:jc w:val="both"/>
        <w:rPr>
          <w:rFonts w:eastAsia="Arial" w:cs="Calibri"/>
          <w:bCs/>
        </w:rPr>
      </w:pPr>
    </w:p>
    <w:p w14:paraId="4295213D" w14:textId="67EA8D00" w:rsidR="00DD7DE9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Estrategias </w:t>
      </w:r>
      <w:r w:rsidR="000723CC" w:rsidRPr="00F26523">
        <w:rPr>
          <w:rFonts w:eastAsia="Arial" w:cs="Calibri"/>
          <w:b/>
        </w:rPr>
        <w:t xml:space="preserve">o técnicas </w:t>
      </w:r>
      <w:r w:rsidRPr="00F26523">
        <w:rPr>
          <w:rFonts w:eastAsia="Arial" w:cs="Calibri"/>
          <w:b/>
        </w:rPr>
        <w:t xml:space="preserve">didácticas activas:  </w:t>
      </w:r>
    </w:p>
    <w:p w14:paraId="2C301A42" w14:textId="4C6C26F9" w:rsidR="00F75B05" w:rsidRDefault="00F75B05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</w:p>
    <w:p w14:paraId="61CC7B2E" w14:textId="57FC9EB5" w:rsidR="00F75B05" w:rsidRDefault="00F75B05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F75B05">
        <w:rPr>
          <w:rStyle w:val="Textoennegrita"/>
        </w:rPr>
        <w:t>Aprendizaje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</w:t>
      </w:r>
      <w:r w:rsidRPr="00F75B05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cooperativo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– Los estudiantes trabajan en equipos pequeños con roles definidos para alcanzar un objetivo común, fomentando la interacción y el aprendizaje mutuo.</w:t>
      </w:r>
    </w:p>
    <w:p w14:paraId="4B93C2A2" w14:textId="77777777" w:rsidR="00D872F9" w:rsidRPr="00D872F9" w:rsidRDefault="00F26523" w:rsidP="00D872F9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</w:t>
      </w:r>
      <w:r w:rsidR="009F5F2B"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</w:t>
      </w:r>
      <w:r w:rsidR="009F5F2B" w:rsidRPr="009F5F2B">
        <w:rPr>
          <w:rFonts w:ascii="Calibri" w:eastAsia="Times New Roman" w:hAnsi="Calibri" w:cs="Calibri"/>
          <w:sz w:val="24"/>
          <w:szCs w:val="24"/>
          <w:lang w:eastAsia="es-CO"/>
        </w:rPr>
        <w:t xml:space="preserve">-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Los estudiantes resuelven problemas reales o simulados, fomentando la investigación, el análisis y la colaboración.</w:t>
      </w:r>
    </w:p>
    <w:p w14:paraId="245C7897" w14:textId="77777777" w:rsidR="00D872F9" w:rsidRDefault="00D872F9" w:rsidP="00D872F9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/>
        </w:rPr>
      </w:pPr>
    </w:p>
    <w:p w14:paraId="6E2905C9" w14:textId="17F52966" w:rsidR="00DD7DE9" w:rsidRDefault="00D872F9" w:rsidP="00D872F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 </w:t>
      </w:r>
      <w:r w:rsidR="00DD7DE9" w:rsidRPr="00F26523">
        <w:rPr>
          <w:rFonts w:eastAsia="Arial" w:cs="Calibri"/>
          <w:b/>
        </w:rPr>
        <w:t>Materiales de formación</w:t>
      </w:r>
    </w:p>
    <w:p w14:paraId="3341EEA5" w14:textId="77777777" w:rsidR="00D872F9" w:rsidRDefault="00D872F9" w:rsidP="00D872F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477E2E12" w14:textId="0671C5DC" w:rsidR="00F26523" w:rsidRP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7119A7C0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3D8B34BA" w14:textId="1C63BE32" w:rsid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398438C4" w14:textId="4D2BED20" w:rsid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3DCD4272" w14:textId="77777777" w:rsidR="00F26523" w:rsidRPr="00F26523" w:rsidRDefault="00F26523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7711BBA8" w14:textId="51E01434" w:rsidR="00DD7DE9" w:rsidRPr="00901160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901160">
        <w:rPr>
          <w:rFonts w:eastAsia="Arial" w:cs="Calibri"/>
          <w:b/>
        </w:rPr>
        <w:t xml:space="preserve">Estrategias </w:t>
      </w:r>
      <w:r w:rsidR="00D83FDF" w:rsidRPr="00901160">
        <w:rPr>
          <w:rFonts w:eastAsia="Arial" w:cs="Calibri"/>
          <w:b/>
        </w:rPr>
        <w:t xml:space="preserve">o técnicas </w:t>
      </w:r>
      <w:r w:rsidRPr="00901160">
        <w:rPr>
          <w:rFonts w:eastAsia="Arial" w:cs="Calibri"/>
          <w:b/>
        </w:rPr>
        <w:t xml:space="preserve">didácticas activas:  </w:t>
      </w:r>
    </w:p>
    <w:p w14:paraId="275D8C78" w14:textId="77777777" w:rsidR="00901160" w:rsidRPr="009F5F2B" w:rsidRDefault="00901160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- Los estudiantes resuelven problemas reales o simulados, fomentando la investigación, el análisis y la colaboración.</w:t>
      </w:r>
    </w:p>
    <w:p w14:paraId="3200C7DA" w14:textId="3B481AF1" w:rsidR="00DD7DE9" w:rsidRPr="00F51763" w:rsidRDefault="00DD7DE9" w:rsidP="00901160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Duración de la actividad:  </w:t>
      </w:r>
      <w:r w:rsidR="00901160">
        <w:rPr>
          <w:rFonts w:eastAsia="Arial" w:cs="Calibri"/>
          <w:bCs/>
        </w:rPr>
        <w:t xml:space="preserve">12 </w:t>
      </w:r>
      <w:r w:rsidRPr="00F51763">
        <w:rPr>
          <w:rFonts w:eastAsia="Arial" w:cs="Calibri"/>
          <w:bCs/>
        </w:rPr>
        <w:t>horas.</w:t>
      </w: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lastRenderedPageBreak/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1DDD508E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77777777" w:rsidR="009448E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Lógica</w:t>
      </w:r>
    </w:p>
    <w:p w14:paraId="1219B474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Algoritmo</w:t>
      </w:r>
    </w:p>
    <w:p w14:paraId="7F2C824E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proofErr w:type="spellStart"/>
      <w:r w:rsidRPr="00A6140E">
        <w:rPr>
          <w:rFonts w:cstheme="minorHAnsi"/>
          <w:b/>
        </w:rPr>
        <w:t>Pseucodigo</w:t>
      </w:r>
      <w:proofErr w:type="spellEnd"/>
    </w:p>
    <w:p w14:paraId="698FE511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Variables</w:t>
      </w:r>
    </w:p>
    <w:p w14:paraId="5053AB65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Constantes</w:t>
      </w:r>
    </w:p>
    <w:p w14:paraId="34E322F3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Tipo de dato</w:t>
      </w:r>
    </w:p>
    <w:p w14:paraId="15ADBB07" w14:textId="77777777" w:rsidR="009448E8" w:rsidRDefault="009448E8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469916F1" w14:textId="77777777" w:rsidR="00901160" w:rsidRDefault="00901160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7A11F47D" w14:textId="77777777" w:rsidR="00901160" w:rsidRDefault="00901160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42F632FE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5"/>
      <w:headerReference w:type="default" r:id="rId16"/>
      <w:footerReference w:type="default" r:id="rId17"/>
      <w:headerReference w:type="first" r:id="rId18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451126" w14:textId="77777777" w:rsidR="00567983" w:rsidRDefault="00567983">
      <w:pPr>
        <w:spacing w:after="0" w:line="240" w:lineRule="auto"/>
      </w:pPr>
      <w:r>
        <w:separator/>
      </w:r>
    </w:p>
  </w:endnote>
  <w:endnote w:type="continuationSeparator" w:id="0">
    <w:p w14:paraId="07618908" w14:textId="77777777" w:rsidR="00567983" w:rsidRDefault="00567983">
      <w:pPr>
        <w:spacing w:after="0" w:line="240" w:lineRule="auto"/>
      </w:pPr>
      <w:r>
        <w:continuationSeparator/>
      </w:r>
    </w:p>
  </w:endnote>
  <w:endnote w:type="continuationNotice" w:id="1">
    <w:p w14:paraId="05E5AAAE" w14:textId="77777777" w:rsidR="00567983" w:rsidRDefault="005679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47DF0" w14:textId="77777777" w:rsidR="00567983" w:rsidRDefault="00567983">
      <w:pPr>
        <w:spacing w:after="0" w:line="240" w:lineRule="auto"/>
      </w:pPr>
      <w:r>
        <w:separator/>
      </w:r>
    </w:p>
  </w:footnote>
  <w:footnote w:type="continuationSeparator" w:id="0">
    <w:p w14:paraId="4D499C4C" w14:textId="77777777" w:rsidR="00567983" w:rsidRDefault="00567983">
      <w:pPr>
        <w:spacing w:after="0" w:line="240" w:lineRule="auto"/>
      </w:pPr>
      <w:r>
        <w:continuationSeparator/>
      </w:r>
    </w:p>
  </w:footnote>
  <w:footnote w:type="continuationNotice" w:id="1">
    <w:p w14:paraId="798114F6" w14:textId="77777777" w:rsidR="00567983" w:rsidRDefault="005679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567983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567983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4DE6"/>
    <w:multiLevelType w:val="hybridMultilevel"/>
    <w:tmpl w:val="A420CEA4"/>
    <w:lvl w:ilvl="0" w:tplc="FC200C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60518BD"/>
    <w:multiLevelType w:val="multilevel"/>
    <w:tmpl w:val="9E6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665D"/>
    <w:multiLevelType w:val="hybridMultilevel"/>
    <w:tmpl w:val="0E72B2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633718"/>
    <w:multiLevelType w:val="multilevel"/>
    <w:tmpl w:val="C1EC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A4694"/>
    <w:multiLevelType w:val="hybridMultilevel"/>
    <w:tmpl w:val="A4F4C296"/>
    <w:lvl w:ilvl="0" w:tplc="0C0A000B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9A20368"/>
    <w:multiLevelType w:val="hybridMultilevel"/>
    <w:tmpl w:val="A6FCB5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D75FE"/>
    <w:multiLevelType w:val="multilevel"/>
    <w:tmpl w:val="ACC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F221A8A"/>
    <w:multiLevelType w:val="hybridMultilevel"/>
    <w:tmpl w:val="A5342BA6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 w15:restartNumberingAfterBreak="0">
    <w:nsid w:val="1FD601EB"/>
    <w:multiLevelType w:val="hybridMultilevel"/>
    <w:tmpl w:val="69DEC5D6"/>
    <w:lvl w:ilvl="0" w:tplc="0C0A0001">
      <w:start w:val="1"/>
      <w:numFmt w:val="bullet"/>
      <w:lvlText w:val=""/>
      <w:lvlJc w:val="left"/>
      <w:pPr>
        <w:tabs>
          <w:tab w:val="num" w:pos="2992"/>
        </w:tabs>
        <w:ind w:left="2992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3712"/>
        </w:tabs>
        <w:ind w:left="3712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4432"/>
        </w:tabs>
        <w:ind w:left="4432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152"/>
        </w:tabs>
        <w:ind w:left="5152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872"/>
        </w:tabs>
        <w:ind w:left="5872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592"/>
        </w:tabs>
        <w:ind w:left="6592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312"/>
        </w:tabs>
        <w:ind w:left="7312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032"/>
        </w:tabs>
        <w:ind w:left="8032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752"/>
        </w:tabs>
        <w:ind w:left="8752" w:hanging="180"/>
      </w:pPr>
    </w:lvl>
  </w:abstractNum>
  <w:abstractNum w:abstractNumId="10" w15:restartNumberingAfterBreak="0">
    <w:nsid w:val="20325212"/>
    <w:multiLevelType w:val="hybridMultilevel"/>
    <w:tmpl w:val="F2462D6E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730E0C"/>
    <w:multiLevelType w:val="multilevel"/>
    <w:tmpl w:val="2EC8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D710A"/>
    <w:multiLevelType w:val="multilevel"/>
    <w:tmpl w:val="A06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84CA2"/>
    <w:multiLevelType w:val="multilevel"/>
    <w:tmpl w:val="3ED870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255F0A"/>
    <w:multiLevelType w:val="multilevel"/>
    <w:tmpl w:val="823C9AB0"/>
    <w:lvl w:ilvl="0">
      <w:start w:val="1"/>
      <w:numFmt w:val="bullet"/>
      <w:lvlText w:val=""/>
      <w:lvlJc w:val="left"/>
      <w:pPr>
        <w:tabs>
          <w:tab w:val="num" w:pos="998"/>
        </w:tabs>
        <w:ind w:left="9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8"/>
        </w:tabs>
        <w:ind w:left="171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8"/>
        </w:tabs>
        <w:ind w:left="243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8"/>
        </w:tabs>
        <w:ind w:left="315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8"/>
        </w:tabs>
        <w:ind w:left="387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8"/>
        </w:tabs>
        <w:ind w:left="459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8"/>
        </w:tabs>
        <w:ind w:left="531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8"/>
        </w:tabs>
        <w:ind w:left="603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8"/>
        </w:tabs>
        <w:ind w:left="675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E1519"/>
    <w:multiLevelType w:val="hybridMultilevel"/>
    <w:tmpl w:val="A420CEA4"/>
    <w:lvl w:ilvl="0" w:tplc="FFFFFFF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b w:val="0"/>
      </w:rPr>
    </w:lvl>
    <w:lvl w:ilvl="1" w:tplc="FFFFFFFF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7" w15:restartNumberingAfterBreak="0">
    <w:nsid w:val="36837E9E"/>
    <w:multiLevelType w:val="hybridMultilevel"/>
    <w:tmpl w:val="6BE239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173216"/>
    <w:multiLevelType w:val="multilevel"/>
    <w:tmpl w:val="749AC7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C6ACA"/>
    <w:multiLevelType w:val="hybridMultilevel"/>
    <w:tmpl w:val="C9C41F7A"/>
    <w:lvl w:ilvl="0" w:tplc="240A000F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912" w:hanging="360"/>
      </w:pPr>
    </w:lvl>
    <w:lvl w:ilvl="2" w:tplc="240A001B" w:tentative="1">
      <w:start w:val="1"/>
      <w:numFmt w:val="lowerRoman"/>
      <w:lvlText w:val="%3."/>
      <w:lvlJc w:val="right"/>
      <w:pPr>
        <w:ind w:left="4632" w:hanging="180"/>
      </w:pPr>
    </w:lvl>
    <w:lvl w:ilvl="3" w:tplc="240A000F" w:tentative="1">
      <w:start w:val="1"/>
      <w:numFmt w:val="decimal"/>
      <w:lvlText w:val="%4."/>
      <w:lvlJc w:val="left"/>
      <w:pPr>
        <w:ind w:left="5352" w:hanging="360"/>
      </w:pPr>
    </w:lvl>
    <w:lvl w:ilvl="4" w:tplc="240A0019" w:tentative="1">
      <w:start w:val="1"/>
      <w:numFmt w:val="lowerLetter"/>
      <w:lvlText w:val="%5."/>
      <w:lvlJc w:val="left"/>
      <w:pPr>
        <w:ind w:left="6072" w:hanging="360"/>
      </w:pPr>
    </w:lvl>
    <w:lvl w:ilvl="5" w:tplc="240A001B" w:tentative="1">
      <w:start w:val="1"/>
      <w:numFmt w:val="lowerRoman"/>
      <w:lvlText w:val="%6."/>
      <w:lvlJc w:val="right"/>
      <w:pPr>
        <w:ind w:left="6792" w:hanging="180"/>
      </w:pPr>
    </w:lvl>
    <w:lvl w:ilvl="6" w:tplc="240A000F" w:tentative="1">
      <w:start w:val="1"/>
      <w:numFmt w:val="decimal"/>
      <w:lvlText w:val="%7."/>
      <w:lvlJc w:val="left"/>
      <w:pPr>
        <w:ind w:left="7512" w:hanging="360"/>
      </w:pPr>
    </w:lvl>
    <w:lvl w:ilvl="7" w:tplc="240A0019" w:tentative="1">
      <w:start w:val="1"/>
      <w:numFmt w:val="lowerLetter"/>
      <w:lvlText w:val="%8."/>
      <w:lvlJc w:val="left"/>
      <w:pPr>
        <w:ind w:left="8232" w:hanging="360"/>
      </w:pPr>
    </w:lvl>
    <w:lvl w:ilvl="8" w:tplc="240A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0" w15:restartNumberingAfterBreak="0">
    <w:nsid w:val="3CB40D07"/>
    <w:multiLevelType w:val="hybridMultilevel"/>
    <w:tmpl w:val="D7DEE98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C04F09"/>
    <w:multiLevelType w:val="hybridMultilevel"/>
    <w:tmpl w:val="D8BAF53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9463E10"/>
    <w:multiLevelType w:val="hybridMultilevel"/>
    <w:tmpl w:val="A420CEA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A5D065D"/>
    <w:multiLevelType w:val="multilevel"/>
    <w:tmpl w:val="7D5480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834C29"/>
    <w:multiLevelType w:val="multilevel"/>
    <w:tmpl w:val="1A6A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95CBE"/>
    <w:multiLevelType w:val="hybridMultilevel"/>
    <w:tmpl w:val="4B9E4AE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3BB7BDD"/>
    <w:multiLevelType w:val="hybridMultilevel"/>
    <w:tmpl w:val="2FB6E7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A26BD6"/>
    <w:multiLevelType w:val="hybridMultilevel"/>
    <w:tmpl w:val="8ED02EC4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A391340"/>
    <w:multiLevelType w:val="multilevel"/>
    <w:tmpl w:val="7964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C97FDB"/>
    <w:multiLevelType w:val="hybridMultilevel"/>
    <w:tmpl w:val="6EBA33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D91FB7"/>
    <w:multiLevelType w:val="multilevel"/>
    <w:tmpl w:val="EDE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0C3961"/>
    <w:multiLevelType w:val="multilevel"/>
    <w:tmpl w:val="0C42A8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9C168C3"/>
    <w:multiLevelType w:val="hybridMultilevel"/>
    <w:tmpl w:val="E494BE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E7193"/>
    <w:multiLevelType w:val="multilevel"/>
    <w:tmpl w:val="D7F2D9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34" w15:restartNumberingAfterBreak="0">
    <w:nsid w:val="6D0701A4"/>
    <w:multiLevelType w:val="hybridMultilevel"/>
    <w:tmpl w:val="1CE849D4"/>
    <w:lvl w:ilvl="0" w:tplc="240A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35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0F6514"/>
    <w:multiLevelType w:val="hybridMultilevel"/>
    <w:tmpl w:val="02083740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200FE6"/>
    <w:multiLevelType w:val="multilevel"/>
    <w:tmpl w:val="50A6703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14"/>
  </w:num>
  <w:num w:numId="3">
    <w:abstractNumId w:val="32"/>
  </w:num>
  <w:num w:numId="4">
    <w:abstractNumId w:val="7"/>
  </w:num>
  <w:num w:numId="5">
    <w:abstractNumId w:val="39"/>
  </w:num>
  <w:num w:numId="6">
    <w:abstractNumId w:val="37"/>
  </w:num>
  <w:num w:numId="7">
    <w:abstractNumId w:val="36"/>
  </w:num>
  <w:num w:numId="8">
    <w:abstractNumId w:val="25"/>
  </w:num>
  <w:num w:numId="9">
    <w:abstractNumId w:val="29"/>
  </w:num>
  <w:num w:numId="10">
    <w:abstractNumId w:val="5"/>
  </w:num>
  <w:num w:numId="11">
    <w:abstractNumId w:val="20"/>
  </w:num>
  <w:num w:numId="12">
    <w:abstractNumId w:val="40"/>
  </w:num>
  <w:num w:numId="13">
    <w:abstractNumId w:val="10"/>
  </w:num>
  <w:num w:numId="14">
    <w:abstractNumId w:val="4"/>
  </w:num>
  <w:num w:numId="15">
    <w:abstractNumId w:val="38"/>
  </w:num>
  <w:num w:numId="16">
    <w:abstractNumId w:val="6"/>
  </w:num>
  <w:num w:numId="17">
    <w:abstractNumId w:val="0"/>
  </w:num>
  <w:num w:numId="18">
    <w:abstractNumId w:val="22"/>
  </w:num>
  <w:num w:numId="19">
    <w:abstractNumId w:val="16"/>
  </w:num>
  <w:num w:numId="20">
    <w:abstractNumId w:val="31"/>
  </w:num>
  <w:num w:numId="21">
    <w:abstractNumId w:val="21"/>
  </w:num>
  <w:num w:numId="22">
    <w:abstractNumId w:val="8"/>
  </w:num>
  <w:num w:numId="23">
    <w:abstractNumId w:val="15"/>
  </w:num>
  <w:num w:numId="24">
    <w:abstractNumId w:val="30"/>
  </w:num>
  <w:num w:numId="25">
    <w:abstractNumId w:val="11"/>
  </w:num>
  <w:num w:numId="26">
    <w:abstractNumId w:val="1"/>
  </w:num>
  <w:num w:numId="27">
    <w:abstractNumId w:val="27"/>
  </w:num>
  <w:num w:numId="28">
    <w:abstractNumId w:val="34"/>
  </w:num>
  <w:num w:numId="29">
    <w:abstractNumId w:val="13"/>
  </w:num>
  <w:num w:numId="30">
    <w:abstractNumId w:val="18"/>
  </w:num>
  <w:num w:numId="31">
    <w:abstractNumId w:val="23"/>
  </w:num>
  <w:num w:numId="32">
    <w:abstractNumId w:val="33"/>
  </w:num>
  <w:num w:numId="33">
    <w:abstractNumId w:val="12"/>
  </w:num>
  <w:num w:numId="34">
    <w:abstractNumId w:val="3"/>
  </w:num>
  <w:num w:numId="35">
    <w:abstractNumId w:val="24"/>
  </w:num>
  <w:num w:numId="36">
    <w:abstractNumId w:val="28"/>
  </w:num>
  <w:num w:numId="37">
    <w:abstractNumId w:val="17"/>
  </w:num>
  <w:num w:numId="38">
    <w:abstractNumId w:val="26"/>
  </w:num>
  <w:num w:numId="39">
    <w:abstractNumId w:val="9"/>
  </w:num>
  <w:num w:numId="40">
    <w:abstractNumId w:val="2"/>
  </w:num>
  <w:num w:numId="41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182D"/>
    <w:rsid w:val="00031C0E"/>
    <w:rsid w:val="00033399"/>
    <w:rsid w:val="00065DFF"/>
    <w:rsid w:val="000701DB"/>
    <w:rsid w:val="000723CC"/>
    <w:rsid w:val="000764C8"/>
    <w:rsid w:val="00082465"/>
    <w:rsid w:val="000935DA"/>
    <w:rsid w:val="000A648F"/>
    <w:rsid w:val="000B68DC"/>
    <w:rsid w:val="000C175E"/>
    <w:rsid w:val="000C285C"/>
    <w:rsid w:val="000E3051"/>
    <w:rsid w:val="000F2166"/>
    <w:rsid w:val="000F4859"/>
    <w:rsid w:val="000F5ADC"/>
    <w:rsid w:val="0010323E"/>
    <w:rsid w:val="00117BFB"/>
    <w:rsid w:val="00123E89"/>
    <w:rsid w:val="001420C2"/>
    <w:rsid w:val="00172F63"/>
    <w:rsid w:val="00174851"/>
    <w:rsid w:val="001776FD"/>
    <w:rsid w:val="001C508E"/>
    <w:rsid w:val="001D75C8"/>
    <w:rsid w:val="001E2D18"/>
    <w:rsid w:val="001F03A0"/>
    <w:rsid w:val="001F74A5"/>
    <w:rsid w:val="00233A9B"/>
    <w:rsid w:val="00266EBA"/>
    <w:rsid w:val="00275478"/>
    <w:rsid w:val="002C75F8"/>
    <w:rsid w:val="002D12AD"/>
    <w:rsid w:val="002E06A4"/>
    <w:rsid w:val="002E0F5A"/>
    <w:rsid w:val="00302414"/>
    <w:rsid w:val="003163ED"/>
    <w:rsid w:val="003232D5"/>
    <w:rsid w:val="00337061"/>
    <w:rsid w:val="00346F47"/>
    <w:rsid w:val="0035752E"/>
    <w:rsid w:val="003605B2"/>
    <w:rsid w:val="00362DE7"/>
    <w:rsid w:val="003630EC"/>
    <w:rsid w:val="0038578C"/>
    <w:rsid w:val="00395869"/>
    <w:rsid w:val="003A64C4"/>
    <w:rsid w:val="003A745F"/>
    <w:rsid w:val="003B2FA3"/>
    <w:rsid w:val="003B493D"/>
    <w:rsid w:val="00400D09"/>
    <w:rsid w:val="0041498E"/>
    <w:rsid w:val="00417AA3"/>
    <w:rsid w:val="00424075"/>
    <w:rsid w:val="00424E1B"/>
    <w:rsid w:val="00431136"/>
    <w:rsid w:val="004360C9"/>
    <w:rsid w:val="00444A2D"/>
    <w:rsid w:val="00451A05"/>
    <w:rsid w:val="00455970"/>
    <w:rsid w:val="00460866"/>
    <w:rsid w:val="004673B2"/>
    <w:rsid w:val="004A26D1"/>
    <w:rsid w:val="004D4440"/>
    <w:rsid w:val="004E1CAE"/>
    <w:rsid w:val="00502891"/>
    <w:rsid w:val="00504738"/>
    <w:rsid w:val="005242C6"/>
    <w:rsid w:val="00537159"/>
    <w:rsid w:val="005433F0"/>
    <w:rsid w:val="00553E9D"/>
    <w:rsid w:val="00567983"/>
    <w:rsid w:val="005931AF"/>
    <w:rsid w:val="005951BD"/>
    <w:rsid w:val="005B401E"/>
    <w:rsid w:val="005D3455"/>
    <w:rsid w:val="005D4032"/>
    <w:rsid w:val="005D762E"/>
    <w:rsid w:val="005E2F69"/>
    <w:rsid w:val="005E716B"/>
    <w:rsid w:val="00604A19"/>
    <w:rsid w:val="00615E6A"/>
    <w:rsid w:val="00646F55"/>
    <w:rsid w:val="00676B08"/>
    <w:rsid w:val="006866E9"/>
    <w:rsid w:val="006A0BF0"/>
    <w:rsid w:val="00702E2E"/>
    <w:rsid w:val="00743A27"/>
    <w:rsid w:val="007553B0"/>
    <w:rsid w:val="007611A1"/>
    <w:rsid w:val="00761526"/>
    <w:rsid w:val="00763DBE"/>
    <w:rsid w:val="007659AA"/>
    <w:rsid w:val="0077784C"/>
    <w:rsid w:val="00780DE4"/>
    <w:rsid w:val="00791D4C"/>
    <w:rsid w:val="007C3AB2"/>
    <w:rsid w:val="007D4273"/>
    <w:rsid w:val="007D6295"/>
    <w:rsid w:val="007E3213"/>
    <w:rsid w:val="00815D58"/>
    <w:rsid w:val="00825900"/>
    <w:rsid w:val="00834292"/>
    <w:rsid w:val="00845E20"/>
    <w:rsid w:val="008615FA"/>
    <w:rsid w:val="00880A59"/>
    <w:rsid w:val="00883BC4"/>
    <w:rsid w:val="00886060"/>
    <w:rsid w:val="008B09A6"/>
    <w:rsid w:val="008D48E0"/>
    <w:rsid w:val="008D7773"/>
    <w:rsid w:val="008F5A23"/>
    <w:rsid w:val="00901160"/>
    <w:rsid w:val="009015A5"/>
    <w:rsid w:val="0092729E"/>
    <w:rsid w:val="009448E8"/>
    <w:rsid w:val="00973223"/>
    <w:rsid w:val="009B353D"/>
    <w:rsid w:val="009B3D5D"/>
    <w:rsid w:val="009B6B97"/>
    <w:rsid w:val="009D3278"/>
    <w:rsid w:val="009F5F2B"/>
    <w:rsid w:val="00A30720"/>
    <w:rsid w:val="00A63563"/>
    <w:rsid w:val="00A92164"/>
    <w:rsid w:val="00A93D42"/>
    <w:rsid w:val="00AC37AB"/>
    <w:rsid w:val="00AC3B83"/>
    <w:rsid w:val="00AF79AC"/>
    <w:rsid w:val="00B03D78"/>
    <w:rsid w:val="00B334B2"/>
    <w:rsid w:val="00B37BFF"/>
    <w:rsid w:val="00B42F38"/>
    <w:rsid w:val="00B457AB"/>
    <w:rsid w:val="00B53D0D"/>
    <w:rsid w:val="00B67A68"/>
    <w:rsid w:val="00B76CDA"/>
    <w:rsid w:val="00B90878"/>
    <w:rsid w:val="00B97EFE"/>
    <w:rsid w:val="00BA3E8C"/>
    <w:rsid w:val="00BA649D"/>
    <w:rsid w:val="00BB464D"/>
    <w:rsid w:val="00BC2B57"/>
    <w:rsid w:val="00BE7C37"/>
    <w:rsid w:val="00C31CE5"/>
    <w:rsid w:val="00C40C7E"/>
    <w:rsid w:val="00CA46F1"/>
    <w:rsid w:val="00CA7209"/>
    <w:rsid w:val="00CB23E4"/>
    <w:rsid w:val="00CC084F"/>
    <w:rsid w:val="00CC09B2"/>
    <w:rsid w:val="00CD628A"/>
    <w:rsid w:val="00CE69A9"/>
    <w:rsid w:val="00CF0DD2"/>
    <w:rsid w:val="00CF66F5"/>
    <w:rsid w:val="00D11770"/>
    <w:rsid w:val="00D2057C"/>
    <w:rsid w:val="00D277E1"/>
    <w:rsid w:val="00D32243"/>
    <w:rsid w:val="00D76722"/>
    <w:rsid w:val="00D83FDF"/>
    <w:rsid w:val="00D85CF8"/>
    <w:rsid w:val="00D872F9"/>
    <w:rsid w:val="00DC52B5"/>
    <w:rsid w:val="00DD7DE9"/>
    <w:rsid w:val="00DE6514"/>
    <w:rsid w:val="00E34F6F"/>
    <w:rsid w:val="00E36FD1"/>
    <w:rsid w:val="00E413A0"/>
    <w:rsid w:val="00E5319B"/>
    <w:rsid w:val="00E54187"/>
    <w:rsid w:val="00E84005"/>
    <w:rsid w:val="00E85AFD"/>
    <w:rsid w:val="00E93F56"/>
    <w:rsid w:val="00EB21B5"/>
    <w:rsid w:val="00EB41F7"/>
    <w:rsid w:val="00EB5C81"/>
    <w:rsid w:val="00EE35AC"/>
    <w:rsid w:val="00EE736D"/>
    <w:rsid w:val="00EF3A25"/>
    <w:rsid w:val="00F21293"/>
    <w:rsid w:val="00F26523"/>
    <w:rsid w:val="00F2679D"/>
    <w:rsid w:val="00F439FE"/>
    <w:rsid w:val="00F51763"/>
    <w:rsid w:val="00F66D01"/>
    <w:rsid w:val="00F67240"/>
    <w:rsid w:val="00F75B05"/>
    <w:rsid w:val="00F97D5C"/>
    <w:rsid w:val="00FB155A"/>
    <w:rsid w:val="00FB5843"/>
    <w:rsid w:val="00FB6E91"/>
    <w:rsid w:val="00FC01F2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paragraph" w:styleId="Ttulo">
    <w:name w:val="Title"/>
    <w:basedOn w:val="Normal"/>
    <w:link w:val="TtuloCar"/>
    <w:qFormat/>
    <w:rsid w:val="00431136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431136"/>
    <w:rPr>
      <w:rFonts w:ascii="Times New Roman" w:eastAsia="Times New Roman" w:hAnsi="Times New Roman"/>
      <w:sz w:val="24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37061"/>
    <w:rPr>
      <w:color w:val="356A95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337061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Fuentedeprrafopredeter"/>
    <w:rsid w:val="00780DE4"/>
  </w:style>
  <w:style w:type="character" w:customStyle="1" w:styleId="mord">
    <w:name w:val="mord"/>
    <w:basedOn w:val="Fuentedeprrafopredeter"/>
    <w:rsid w:val="00780DE4"/>
  </w:style>
  <w:style w:type="character" w:customStyle="1" w:styleId="mrel">
    <w:name w:val="mrel"/>
    <w:basedOn w:val="Fuentedeprrafopredeter"/>
    <w:rsid w:val="00780DE4"/>
  </w:style>
  <w:style w:type="character" w:customStyle="1" w:styleId="mbin">
    <w:name w:val="mbin"/>
    <w:basedOn w:val="Fuentedeprrafopredeter"/>
    <w:rsid w:val="00780DE4"/>
  </w:style>
  <w:style w:type="character" w:styleId="Mencinsinresolver">
    <w:name w:val="Unresolved Mention"/>
    <w:basedOn w:val="Fuentedeprrafopredeter"/>
    <w:uiPriority w:val="99"/>
    <w:semiHidden/>
    <w:unhideWhenUsed/>
    <w:rsid w:val="00AC3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4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131</TotalTime>
  <Pages>9</Pages>
  <Words>1145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25</cp:revision>
  <cp:lastPrinted>2016-06-08T13:42:00Z</cp:lastPrinted>
  <dcterms:created xsi:type="dcterms:W3CDTF">2025-03-28T13:27:00Z</dcterms:created>
  <dcterms:modified xsi:type="dcterms:W3CDTF">2025-04-08T23:15:00Z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